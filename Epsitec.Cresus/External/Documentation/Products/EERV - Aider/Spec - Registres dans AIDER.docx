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7A2751" w14:textId="77777777" w:rsidR="00104953" w:rsidRDefault="00104953" w:rsidP="00104953">
      <w:pPr>
        <w:pBdr>
          <w:top w:val="single" w:sz="4" w:space="1" w:color="auto"/>
          <w:left w:val="single" w:sz="4" w:space="4" w:color="auto"/>
          <w:bottom w:val="single" w:sz="4" w:space="1" w:color="auto"/>
          <w:right w:val="single" w:sz="4" w:space="4" w:color="auto"/>
        </w:pBdr>
        <w:tabs>
          <w:tab w:val="left" w:pos="1985"/>
          <w:tab w:val="left" w:pos="3686"/>
        </w:tabs>
      </w:pPr>
      <w:r>
        <w:rPr>
          <w:noProof/>
          <w:lang w:eastAsia="fr-FR"/>
        </w:rPr>
        <w:drawing>
          <wp:anchor distT="0" distB="0" distL="114300" distR="114300" simplePos="0" relativeHeight="251659264" behindDoc="1" locked="0" layoutInCell="1" allowOverlap="1" wp14:anchorId="4C7DEA65" wp14:editId="1596014E">
            <wp:simplePos x="0" y="0"/>
            <wp:positionH relativeFrom="column">
              <wp:posOffset>0</wp:posOffset>
            </wp:positionH>
            <wp:positionV relativeFrom="paragraph">
              <wp:posOffset>0</wp:posOffset>
            </wp:positionV>
            <wp:extent cx="1153795" cy="906780"/>
            <wp:effectExtent l="0" t="0" r="0" b="7620"/>
            <wp:wrapNone/>
            <wp:docPr id="1" name="Image 1" descr="eerv_NB-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erv_NB-37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3795" cy="90678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DD7671">
        <w:t>SUJET</w:t>
      </w:r>
      <w:r>
        <w:tab/>
      </w:r>
      <w:r w:rsidR="000C5E88">
        <w:t xml:space="preserve">Registres </w:t>
      </w:r>
      <w:r w:rsidR="00561DD2">
        <w:t>dans AIDER</w:t>
      </w:r>
    </w:p>
    <w:p w14:paraId="53435140" w14:textId="77777777" w:rsidR="00104953" w:rsidRDefault="00104953" w:rsidP="00104953">
      <w:pPr>
        <w:pBdr>
          <w:top w:val="single" w:sz="4" w:space="1" w:color="auto"/>
          <w:left w:val="single" w:sz="4" w:space="4" w:color="auto"/>
          <w:bottom w:val="single" w:sz="4" w:space="1" w:color="auto"/>
          <w:right w:val="single" w:sz="4" w:space="4" w:color="auto"/>
        </w:pBdr>
        <w:tabs>
          <w:tab w:val="left" w:pos="1985"/>
          <w:tab w:val="left" w:pos="3686"/>
        </w:tabs>
      </w:pPr>
    </w:p>
    <w:p w14:paraId="5890E3C8" w14:textId="77777777" w:rsidR="00104953" w:rsidRDefault="00104953" w:rsidP="00104953">
      <w:pPr>
        <w:pBdr>
          <w:top w:val="single" w:sz="4" w:space="1" w:color="auto"/>
          <w:left w:val="single" w:sz="4" w:space="4" w:color="auto"/>
          <w:bottom w:val="single" w:sz="4" w:space="1" w:color="auto"/>
          <w:right w:val="single" w:sz="4" w:space="4" w:color="auto"/>
        </w:pBdr>
        <w:tabs>
          <w:tab w:val="left" w:pos="1985"/>
          <w:tab w:val="left" w:pos="3686"/>
        </w:tabs>
      </w:pPr>
      <w:r>
        <w:tab/>
        <w:t>Document </w:t>
      </w:r>
      <w:r>
        <w:tab/>
      </w:r>
    </w:p>
    <w:p w14:paraId="497F6033" w14:textId="77777777" w:rsidR="00104953" w:rsidRDefault="00104953" w:rsidP="00104953">
      <w:pPr>
        <w:pBdr>
          <w:top w:val="single" w:sz="4" w:space="1" w:color="auto"/>
          <w:left w:val="single" w:sz="4" w:space="4" w:color="auto"/>
          <w:bottom w:val="single" w:sz="4" w:space="1" w:color="auto"/>
          <w:right w:val="single" w:sz="4" w:space="4" w:color="auto"/>
        </w:pBdr>
        <w:tabs>
          <w:tab w:val="left" w:pos="1985"/>
          <w:tab w:val="left" w:pos="3686"/>
        </w:tabs>
      </w:pPr>
    </w:p>
    <w:p w14:paraId="369A57A0" w14:textId="77777777" w:rsidR="00104953" w:rsidRPr="00B334C9" w:rsidRDefault="00104953" w:rsidP="00104953">
      <w:pPr>
        <w:pBdr>
          <w:top w:val="single" w:sz="4" w:space="1" w:color="auto"/>
          <w:left w:val="single" w:sz="4" w:space="4" w:color="auto"/>
          <w:bottom w:val="single" w:sz="4" w:space="1" w:color="auto"/>
          <w:right w:val="single" w:sz="4" w:space="4" w:color="auto"/>
        </w:pBdr>
        <w:tabs>
          <w:tab w:val="left" w:pos="1985"/>
          <w:tab w:val="left" w:pos="3686"/>
          <w:tab w:val="right" w:pos="9356"/>
        </w:tabs>
        <w:rPr>
          <w:sz w:val="18"/>
        </w:rPr>
      </w:pPr>
      <w:r>
        <w:tab/>
        <w:t>Distribution</w:t>
      </w:r>
      <w:r>
        <w:tab/>
      </w:r>
      <w:proofErr w:type="spellStart"/>
      <w:r w:rsidR="00561DD2">
        <w:t>Epsitec</w:t>
      </w:r>
      <w:proofErr w:type="spellEnd"/>
      <w:r>
        <w:tab/>
      </w:r>
      <w:r w:rsidR="00884A4D">
        <w:fldChar w:fldCharType="begin"/>
      </w:r>
      <w:r w:rsidR="00884A4D">
        <w:instrText xml:space="preserve"> CREATEDATE </w:instrText>
      </w:r>
      <w:r w:rsidR="00884A4D">
        <w:rPr>
          <w:rFonts w:cs="Arial"/>
          <w:szCs w:val="22"/>
        </w:rPr>
        <w:instrText>\@ "d MMMM yyyy"</w:instrText>
      </w:r>
      <w:r w:rsidR="00884A4D">
        <w:instrText xml:space="preserve"> \* MERGEFORMAT </w:instrText>
      </w:r>
      <w:r w:rsidR="00884A4D">
        <w:fldChar w:fldCharType="separate"/>
      </w:r>
      <w:r w:rsidR="00561DD2">
        <w:rPr>
          <w:noProof/>
        </w:rPr>
        <w:t>23 novembre 2013</w:t>
      </w:r>
      <w:r w:rsidR="00884A4D">
        <w:fldChar w:fldCharType="end"/>
      </w:r>
      <w:r w:rsidR="000E3A2A">
        <w:t xml:space="preserve"> /</w:t>
      </w:r>
      <w:r w:rsidR="000E3A2A">
        <w:rPr>
          <w:sz w:val="18"/>
        </w:rPr>
        <w:t>JMS</w:t>
      </w:r>
    </w:p>
    <w:p w14:paraId="5A205975" w14:textId="77777777" w:rsidR="00104953" w:rsidRDefault="00104953" w:rsidP="00315270"/>
    <w:p w14:paraId="2614D085" w14:textId="77777777" w:rsidR="00621293" w:rsidRDefault="000C5E88">
      <w:r>
        <w:t>Registres d’actes ecclésiastiques</w:t>
      </w:r>
      <w:r w:rsidR="00561DD2">
        <w:t xml:space="preserve"> dans AIDER : spécifications.</w:t>
      </w:r>
    </w:p>
    <w:p w14:paraId="07905131" w14:textId="77777777" w:rsidR="00561DD2" w:rsidRDefault="00561DD2"/>
    <w:p w14:paraId="4687743B" w14:textId="77777777" w:rsidR="00561DD2" w:rsidRPr="00B55328" w:rsidRDefault="00561DD2" w:rsidP="00757F90">
      <w:pPr>
        <w:pStyle w:val="Titre2"/>
      </w:pPr>
      <w:r w:rsidRPr="00B55328">
        <w:t xml:space="preserve">En résumé : </w:t>
      </w:r>
    </w:p>
    <w:p w14:paraId="5582D473" w14:textId="77777777" w:rsidR="00561DD2" w:rsidRDefault="000C5E88">
      <w:r>
        <w:t>Traditionnellement, les paroisses enregistrés les actes ecclésiastiques dans de grands livres, considérés comme des registres durables et officiels.</w:t>
      </w:r>
    </w:p>
    <w:p w14:paraId="171D1187" w14:textId="77777777" w:rsidR="000C5E88" w:rsidRDefault="000C5E88">
      <w:r>
        <w:t xml:space="preserve">Les derniers changements réglementaires ont introduit </w:t>
      </w:r>
      <w:r w:rsidR="005C1564">
        <w:t>le principe</w:t>
      </w:r>
      <w:r>
        <w:t xml:space="preserve"> que seul le registre des baptêmes serait conservé sous de livre papier. Les autres </w:t>
      </w:r>
      <w:r w:rsidR="00DA7D15">
        <w:t>seront</w:t>
      </w:r>
      <w:r>
        <w:t xml:space="preserve"> inscrits </w:t>
      </w:r>
      <w:r w:rsidR="00DA7D15">
        <w:t>sous forme informatique</w:t>
      </w:r>
      <w:r w:rsidR="005C1564">
        <w:t xml:space="preserve"> </w:t>
      </w:r>
      <w:r w:rsidR="00DA7D15">
        <w:t>seulement.</w:t>
      </w:r>
    </w:p>
    <w:p w14:paraId="51362209" w14:textId="77777777" w:rsidR="000C5E88" w:rsidRDefault="005C1564">
      <w:r>
        <w:t>De plus</w:t>
      </w:r>
      <w:r w:rsidR="000C5E88">
        <w:t>, une statistique annuelle du nombre de ces actes est établie, jusqu’ici uniquement de manière globale</w:t>
      </w:r>
      <w:r>
        <w:t>,</w:t>
      </w:r>
      <w:r w:rsidR="000C5E88">
        <w:t xml:space="preserve"> pour l’ensemble du canton.</w:t>
      </w:r>
    </w:p>
    <w:p w14:paraId="24C4A3BD" w14:textId="77777777" w:rsidR="000C5E88" w:rsidRDefault="000C5E88">
      <w:r>
        <w:t xml:space="preserve">AIDER doit permettre de tenir </w:t>
      </w:r>
      <w:r w:rsidR="008C2BB8">
        <w:t xml:space="preserve">tous </w:t>
      </w:r>
      <w:r>
        <w:t>ces registres</w:t>
      </w:r>
      <w:r w:rsidR="008C2BB8">
        <w:t xml:space="preserve"> et de produire une statistique basique.</w:t>
      </w:r>
    </w:p>
    <w:p w14:paraId="26CA55CA" w14:textId="77777777" w:rsidR="008C2BB8" w:rsidRDefault="008C2BB8">
      <w:r>
        <w:t>Les baptêmes seraient inscrits dans AIDER aussi, puis dans le registre papier.</w:t>
      </w:r>
    </w:p>
    <w:p w14:paraId="3B49EED7" w14:textId="77777777" w:rsidR="008C2BB8" w:rsidRDefault="008C2BB8"/>
    <w:p w14:paraId="1E5C7A63" w14:textId="77777777" w:rsidR="008C2BB8" w:rsidRDefault="008C2BB8">
      <w:r>
        <w:t>Les actes ecclésiastiques à enregistrer sont les suivants :</w:t>
      </w:r>
    </w:p>
    <w:p w14:paraId="5CCFD7FE" w14:textId="77777777" w:rsidR="008C2BB8" w:rsidRDefault="008C2BB8"/>
    <w:p w14:paraId="2C9E15AC" w14:textId="77777777" w:rsidR="008C2BB8" w:rsidRDefault="00DF3CAC" w:rsidP="00DA7D15">
      <w:pPr>
        <w:pStyle w:val="Paragraphedeliste"/>
        <w:numPr>
          <w:ilvl w:val="0"/>
          <w:numId w:val="10"/>
        </w:numPr>
      </w:pPr>
      <w:r>
        <w:t>Bénédiction d’</w:t>
      </w:r>
      <w:r w:rsidR="008C2BB8">
        <w:t>enfant</w:t>
      </w:r>
      <w:r>
        <w:t xml:space="preserve"> (RE 272)</w:t>
      </w:r>
    </w:p>
    <w:p w14:paraId="47B23EA0" w14:textId="77777777" w:rsidR="008C2BB8" w:rsidRDefault="008C2BB8" w:rsidP="00DA7D15">
      <w:pPr>
        <w:pStyle w:val="Paragraphedeliste"/>
        <w:numPr>
          <w:ilvl w:val="0"/>
          <w:numId w:val="10"/>
        </w:numPr>
      </w:pPr>
      <w:r>
        <w:t>Baptême</w:t>
      </w:r>
      <w:r w:rsidR="00DF3CAC">
        <w:t xml:space="preserve"> (RE 254)</w:t>
      </w:r>
    </w:p>
    <w:p w14:paraId="1C19637C" w14:textId="77777777" w:rsidR="008C2BB8" w:rsidRDefault="008C2BB8" w:rsidP="00DA7D15">
      <w:pPr>
        <w:pStyle w:val="Paragraphedeliste"/>
        <w:numPr>
          <w:ilvl w:val="0"/>
          <w:numId w:val="10"/>
        </w:numPr>
      </w:pPr>
      <w:r>
        <w:t>Confirmation</w:t>
      </w:r>
      <w:r w:rsidR="00DF3CAC">
        <w:t xml:space="preserve"> (</w:t>
      </w:r>
      <w:r w:rsidR="005C1564">
        <w:t>RE 263)</w:t>
      </w:r>
    </w:p>
    <w:p w14:paraId="150A39FB" w14:textId="77777777" w:rsidR="00C57224" w:rsidRDefault="00C57224" w:rsidP="00DA7D15">
      <w:pPr>
        <w:pStyle w:val="Paragraphedeliste"/>
        <w:numPr>
          <w:ilvl w:val="0"/>
          <w:numId w:val="10"/>
        </w:numPr>
      </w:pPr>
      <w:r>
        <w:t>Fin de catéchisme</w:t>
      </w:r>
      <w:r w:rsidR="005C1564">
        <w:t xml:space="preserve"> (RE 270)</w:t>
      </w:r>
    </w:p>
    <w:p w14:paraId="445F12EC" w14:textId="77777777" w:rsidR="008C2BB8" w:rsidRDefault="008C2BB8" w:rsidP="00DA7D15">
      <w:pPr>
        <w:pStyle w:val="Paragraphedeliste"/>
        <w:numPr>
          <w:ilvl w:val="0"/>
          <w:numId w:val="10"/>
        </w:numPr>
      </w:pPr>
      <w:r>
        <w:t>Mariage</w:t>
      </w:r>
      <w:r w:rsidR="005C1564">
        <w:t xml:space="preserve"> (RE 274)</w:t>
      </w:r>
    </w:p>
    <w:p w14:paraId="0E65BF2E" w14:textId="77777777" w:rsidR="00C57224" w:rsidRDefault="00C57224" w:rsidP="00DA7D15">
      <w:pPr>
        <w:pStyle w:val="Paragraphedeliste"/>
        <w:numPr>
          <w:ilvl w:val="0"/>
          <w:numId w:val="10"/>
        </w:numPr>
      </w:pPr>
      <w:r>
        <w:t>Célébration pour partenaires enregistrés</w:t>
      </w:r>
      <w:r w:rsidR="005C1564">
        <w:t xml:space="preserve"> (RE à venir)</w:t>
      </w:r>
    </w:p>
    <w:p w14:paraId="7063FA36" w14:textId="77777777" w:rsidR="008C2BB8" w:rsidRDefault="008C2BB8" w:rsidP="00DA7D15">
      <w:pPr>
        <w:pStyle w:val="Paragraphedeliste"/>
        <w:numPr>
          <w:ilvl w:val="0"/>
          <w:numId w:val="10"/>
        </w:numPr>
      </w:pPr>
      <w:r>
        <w:t>Service funèbre</w:t>
      </w:r>
      <w:r w:rsidR="005C1564">
        <w:t xml:space="preserve"> (RE 278)</w:t>
      </w:r>
    </w:p>
    <w:p w14:paraId="4682D3CA" w14:textId="77777777" w:rsidR="008C2BB8" w:rsidRDefault="008C2BB8"/>
    <w:p w14:paraId="2403D50F" w14:textId="77777777" w:rsidR="008C2BB8" w:rsidRDefault="00B33649">
      <w:r>
        <w:t>Sauf dans le cas des services funèbres célébrés au centre funéraire</w:t>
      </w:r>
      <w:r w:rsidR="00C57224">
        <w:t xml:space="preserve">, </w:t>
      </w:r>
      <w:r>
        <w:t>tout</w:t>
      </w:r>
      <w:r w:rsidR="00C57224">
        <w:t xml:space="preserve"> acte ecclésiastique figure dans le registre de la paroisse </w:t>
      </w:r>
      <w:r>
        <w:t>où</w:t>
      </w:r>
      <w:r w:rsidR="00C57224">
        <w:t xml:space="preserve"> l’acte a été célébré, quel que soit le domicile ou l’appartenance paroissiale de la </w:t>
      </w:r>
      <w:r w:rsidR="00DA7D15">
        <w:t>personne</w:t>
      </w:r>
      <w:r w:rsidR="00C57224">
        <w:t xml:space="preserve"> concernée.</w:t>
      </w:r>
    </w:p>
    <w:p w14:paraId="421170C6" w14:textId="77777777" w:rsidR="00254B58" w:rsidRDefault="00254B58">
      <w:r>
        <w:t>C’est toujours le ministre célébrant qui est responsable de s’assurer que les données appropriées sont transmises à la personne chargée d’inscrire un acte ecclésiastique dans AIDER, que ce soit dans sa propre paroisse ou dans une autre.</w:t>
      </w:r>
    </w:p>
    <w:p w14:paraId="32202AFB" w14:textId="77777777" w:rsidR="008C2BB8" w:rsidRDefault="008C2BB8" w:rsidP="008C2BB8">
      <w:pPr>
        <w:pStyle w:val="Titre2"/>
      </w:pPr>
      <w:r>
        <w:t>Le concept général</w:t>
      </w:r>
    </w:p>
    <w:p w14:paraId="171DAADD" w14:textId="77777777" w:rsidR="00302C38" w:rsidRDefault="008C2BB8">
      <w:r>
        <w:t>Un registre est une inscription durable, souvenir et mémoire d’un événement. Une fois inscrit, il n’est plus susceptible d’être modifié. Le déménagement, le fait de ne plus vouloir être membre de l’Eglise, ou que sais-je, ne sont pas des causes de modifications o de radiations de l’inscription. L’acte ayant au lieu, il demeure. Par exemple : le fait que le RCH annonce que telle personne est désormais divorcée n’a aucun effet sur l’enregistrement, dans le registre des mariages, de la cérémonie qui aurait eu lieu 5 ans plus tôt. L’état civil de la personne change, mais pas le registre.</w:t>
      </w:r>
    </w:p>
    <w:p w14:paraId="6830A54B" w14:textId="77777777" w:rsidR="00152054" w:rsidRDefault="00152054" w:rsidP="00152054">
      <w:r>
        <w:t xml:space="preserve">A l’inverse, le fait d’inscrire un acte ecclésiastique peut avoir un impact sur les données personnelles. Il faut par exemple que l’inscription d’une personne au registre des services funèbres entraine la modification des données individuelles : état-civil décédé, avec la date, le conjoint devient veuf, etc. Lorsqu’on consultera les données de telle ou telle personne, il sera </w:t>
      </w:r>
      <w:r>
        <w:lastRenderedPageBreak/>
        <w:t>utile de savoir si cette personne a été baptisée, si elle a confirmé, etc. Cette information doit suivre la personne, quel que soit l’endroit où l’acte ecclésiastique correspondant a été vécu et inscrit. Dans le cas du mariage ou de la célébration pour partenaires enregistrés, il se pourrait que plusieurs actes ecclésiastiques de ce type laissent leur trace dans les données de la même personne (2</w:t>
      </w:r>
      <w:r w:rsidRPr="00BF552B">
        <w:rPr>
          <w:vertAlign w:val="superscript"/>
        </w:rPr>
        <w:t>e</w:t>
      </w:r>
      <w:r>
        <w:t xml:space="preserve"> mariage par exemple). Les autres actes ecclésiastiques sont absolument uniques dans la vie d’un individu.</w:t>
      </w:r>
    </w:p>
    <w:p w14:paraId="2D421340" w14:textId="77777777" w:rsidR="00152054" w:rsidRDefault="00152054" w:rsidP="00152054"/>
    <w:p w14:paraId="5AE95265" w14:textId="77777777" w:rsidR="008C2BB8" w:rsidRDefault="00152054">
      <w:r>
        <w:t>Dans</w:t>
      </w:r>
      <w:r w:rsidR="008C2BB8">
        <w:t xml:space="preserve"> le 99% des cas, on va inscrire un acte qui concerne une personne (ou des personnes) qui </w:t>
      </w:r>
      <w:proofErr w:type="gramStart"/>
      <w:r w:rsidR="008C2BB8">
        <w:t>est</w:t>
      </w:r>
      <w:proofErr w:type="gramEnd"/>
      <w:r w:rsidR="008C2BB8">
        <w:t xml:space="preserve"> déjà dans AIDER. Il s’agit donc, à partir du contact d’une personne de pouvoir facilement enregistrer tel ou tel acte ecclésiastique.</w:t>
      </w:r>
    </w:p>
    <w:p w14:paraId="440AC5DB" w14:textId="77777777" w:rsidR="000E7E06" w:rsidRDefault="000E7E06"/>
    <w:p w14:paraId="6C55423D" w14:textId="77777777" w:rsidR="000E7E06" w:rsidRDefault="000E7E06">
      <w:r>
        <w:t xml:space="preserve">Les registres traditionnels ont jusque là été souvent tenus par une </w:t>
      </w:r>
      <w:r w:rsidR="00152054">
        <w:t>secrétariat</w:t>
      </w:r>
      <w:r>
        <w:t xml:space="preserve"> paroissial, mais étaient signés d’un ministre (en principe celui a a effectué l’acte, ou à défaut un ministre de la paroisse qui teint le registre), il faut qu’AIDER permette la validation des inscriptions par un ministre.</w:t>
      </w:r>
    </w:p>
    <w:p w14:paraId="1DDB1CA4" w14:textId="77777777" w:rsidR="00DA7D15" w:rsidRDefault="00DA7D15"/>
    <w:p w14:paraId="79E68A6E" w14:textId="77777777" w:rsidR="00DA7D15" w:rsidRDefault="00BF552B">
      <w:r>
        <w:t>AIDER doit pouvoir générer facilement un état des actes ecclésiastiques pour une période donnée. Par exemple : la liste des baptêmes célébrés au cours de l’année écoulée.</w:t>
      </w:r>
      <w:r w:rsidR="00152054">
        <w:t xml:space="preserve"> Ou bien l’intégralité d’un registre depuis le début jusqu’à aujourd'hui !</w:t>
      </w:r>
    </w:p>
    <w:p w14:paraId="1C598969" w14:textId="77777777" w:rsidR="00A32B3C" w:rsidRDefault="00A32B3C"/>
    <w:p w14:paraId="31F946E7" w14:textId="77777777" w:rsidR="00A32B3C" w:rsidRDefault="00A32B3C">
      <w:r>
        <w:t>Dans un registre, les actes dont numérotés.</w:t>
      </w:r>
    </w:p>
    <w:p w14:paraId="4321E9E1" w14:textId="77777777" w:rsidR="00BF552B" w:rsidRDefault="00BF552B"/>
    <w:p w14:paraId="07162E0A" w14:textId="77777777" w:rsidR="00BF552B" w:rsidRDefault="00BF552B" w:rsidP="00BF552B">
      <w:pPr>
        <w:pStyle w:val="Titre2"/>
      </w:pPr>
      <w:r>
        <w:t>Spécifications</w:t>
      </w:r>
    </w:p>
    <w:p w14:paraId="78F0EC2D" w14:textId="77777777" w:rsidR="00C07D0D" w:rsidRDefault="00C07D0D" w:rsidP="000D1BF5">
      <w:r>
        <w:t xml:space="preserve">Les rubriques jaunes sont obligatoires. Si l’une d’entre elle n’est pas renseignée, l’acte ne peut pas être finalisé dans le registre. </w:t>
      </w:r>
    </w:p>
    <w:p w14:paraId="4DA1838A" w14:textId="77777777" w:rsidR="00C07D0D" w:rsidRDefault="00C07D0D" w:rsidP="00C07D0D">
      <w:pPr>
        <w:ind w:left="709"/>
      </w:pPr>
      <w:r>
        <w:t>Faut-il prévoir qu’on puisse entrer un acte partiellement, et qu’une notification rappelle qu’il faut le compléter ?</w:t>
      </w:r>
    </w:p>
    <w:p w14:paraId="48403573" w14:textId="77777777" w:rsidR="00C07D0D" w:rsidRDefault="00C07D0D" w:rsidP="00C07D0D">
      <w:r>
        <w:t>Les rubriques relatives à la filiation (père et mère) ne sont obligatoires qu’en cas d’un acte pour une personne de moins de seize ans (âge de la majorité religieuse). Dans les autres cas, elles sont recommandées.</w:t>
      </w:r>
    </w:p>
    <w:p w14:paraId="624F6154" w14:textId="77777777" w:rsidR="00181EF1" w:rsidRDefault="00C07D0D" w:rsidP="000E7E06">
      <w:r>
        <w:t>Les autres rubriques seront remplies lorsque c’est pertinent</w:t>
      </w:r>
      <w:r w:rsidR="002D36DE">
        <w:t>.</w:t>
      </w:r>
    </w:p>
    <w:p w14:paraId="1A55CA94" w14:textId="77777777" w:rsidR="002D36DE" w:rsidRDefault="002D36DE" w:rsidP="000E7E06"/>
    <w:p w14:paraId="68495B4B" w14:textId="77777777" w:rsidR="002D36DE" w:rsidRDefault="002D36DE" w:rsidP="000E7E06">
      <w:r>
        <w:t xml:space="preserve">Dans les extractions, les données seront précédées d’un bref descriptif. Il faut que celui-ci puisse être réglé, notamment en fonction du sexe de la personne. Un petit menu déroulant devrait donner les valeurs possibles de ces préfixes, mais les données contenues dans AIDER permettent de montrer au moment de la saisie de l’acte une valeur spécifique appropriée (par </w:t>
      </w:r>
      <w:proofErr w:type="spellStart"/>
      <w:r>
        <w:t>exemle</w:t>
      </w:r>
      <w:proofErr w:type="spellEnd"/>
      <w:r>
        <w:t xml:space="preserve"> : </w:t>
      </w:r>
      <w:r w:rsidRPr="002D36DE">
        <w:rPr>
          <w:i/>
        </w:rPr>
        <w:t>fille de</w:t>
      </w:r>
      <w:r>
        <w:t xml:space="preserve"> plutôt que </w:t>
      </w:r>
      <w:r w:rsidRPr="002D36DE">
        <w:rPr>
          <w:i/>
        </w:rPr>
        <w:t>fils de</w:t>
      </w:r>
      <w:r>
        <w:t xml:space="preserve"> si l’enfant baptisé est une fille !</w:t>
      </w:r>
    </w:p>
    <w:p w14:paraId="614029AE" w14:textId="77777777" w:rsidR="002D36DE" w:rsidRDefault="002D36DE" w:rsidP="000E7E06"/>
    <w:p w14:paraId="758BE574" w14:textId="23B22F26" w:rsidR="00D04E03" w:rsidRDefault="00D04E03" w:rsidP="000E7E06">
      <w:r>
        <w:t>Les éventuelles dernières lignes vertes du tableau indique quelles informations doivent être reportées dans les données personnelles.</w:t>
      </w:r>
      <w:r w:rsidR="002D5009">
        <w:t xml:space="preserve"> Ces données impliquent l’apparition d’une nouvelle partie </w:t>
      </w:r>
      <w:r w:rsidR="00E5046E">
        <w:t xml:space="preserve">dans la tuile qui se déplie quand on clique sur une personne. </w:t>
      </w:r>
      <w:r w:rsidR="002D5009">
        <w:t xml:space="preserve"> </w:t>
      </w:r>
      <w:r w:rsidR="00E5046E">
        <w:t>On pourrait intituler cet élément</w:t>
      </w:r>
      <w:r w:rsidR="002D5009">
        <w:t xml:space="preserve"> </w:t>
      </w:r>
      <w:r w:rsidR="002D5009">
        <w:rPr>
          <w:i/>
        </w:rPr>
        <w:t>Actes ecclésiastiques</w:t>
      </w:r>
      <w:r w:rsidR="002D5009" w:rsidRPr="002D5009">
        <w:t>, avec une ligne par acte ecclésiastique vécu</w:t>
      </w:r>
      <w:r w:rsidR="002D5009">
        <w:t>. En cliquant sur cette partie de tuile, on déplie le détails de chaque acte : date, lieu etc.</w:t>
      </w:r>
    </w:p>
    <w:p w14:paraId="4AB064DF" w14:textId="4EAF5F8C" w:rsidR="002D5009" w:rsidRDefault="009072CF" w:rsidP="000E7E06">
      <w:r>
        <w:t>Exemple d’une tuile :</w:t>
      </w:r>
    </w:p>
    <w:tbl>
      <w:tblPr>
        <w:tblStyle w:val="Grille"/>
        <w:tblW w:w="0" w:type="auto"/>
        <w:tblInd w:w="709" w:type="dxa"/>
        <w:tblLook w:val="04A0" w:firstRow="1" w:lastRow="0" w:firstColumn="1" w:lastColumn="0" w:noHBand="0" w:noVBand="1"/>
      </w:tblPr>
      <w:tblGrid>
        <w:gridCol w:w="4480"/>
        <w:gridCol w:w="4379"/>
      </w:tblGrid>
      <w:tr w:rsidR="00E5046E" w14:paraId="53023E13" w14:textId="77777777" w:rsidTr="00E5046E">
        <w:trPr>
          <w:gridAfter w:val="1"/>
          <w:wAfter w:w="4379" w:type="dxa"/>
        </w:trPr>
        <w:tc>
          <w:tcPr>
            <w:tcW w:w="4480" w:type="dxa"/>
            <w:tcBorders>
              <w:top w:val="single" w:sz="12" w:space="0" w:color="auto"/>
              <w:left w:val="single" w:sz="12" w:space="0" w:color="auto"/>
              <w:bottom w:val="single" w:sz="12" w:space="0" w:color="auto"/>
              <w:right w:val="single" w:sz="12" w:space="0" w:color="auto"/>
            </w:tcBorders>
            <w:shd w:val="clear" w:color="auto" w:fill="95B3D7" w:themeFill="accent1" w:themeFillTint="99"/>
          </w:tcPr>
          <w:p w14:paraId="5C76DF21" w14:textId="0ABFA57D" w:rsidR="00E5046E" w:rsidRPr="00E5046E" w:rsidRDefault="00E5046E" w:rsidP="009072CF">
            <w:pPr>
              <w:rPr>
                <w:b/>
              </w:rPr>
            </w:pPr>
            <w:r w:rsidRPr="00E5046E">
              <w:rPr>
                <w:b/>
              </w:rPr>
              <w:t>Actes ecclésiastiques</w:t>
            </w:r>
          </w:p>
        </w:tc>
      </w:tr>
      <w:tr w:rsidR="00130367" w:rsidRPr="00E5046E" w14:paraId="5AA76E10" w14:textId="77777777" w:rsidTr="00E5046E">
        <w:tc>
          <w:tcPr>
            <w:tcW w:w="4480" w:type="dxa"/>
            <w:tcBorders>
              <w:top w:val="single" w:sz="12" w:space="0" w:color="auto"/>
            </w:tcBorders>
            <w:shd w:val="clear" w:color="auto" w:fill="B8CCE4" w:themeFill="accent1" w:themeFillTint="66"/>
          </w:tcPr>
          <w:p w14:paraId="4306FB84" w14:textId="643649E1" w:rsidR="00130367" w:rsidRPr="00E5046E" w:rsidRDefault="00130367" w:rsidP="009072CF">
            <w:r w:rsidRPr="00E5046E">
              <w:t>Baptisé</w:t>
            </w:r>
          </w:p>
        </w:tc>
        <w:tc>
          <w:tcPr>
            <w:tcW w:w="4379" w:type="dxa"/>
            <w:vMerge w:val="restart"/>
            <w:shd w:val="clear" w:color="auto" w:fill="B8CCE4" w:themeFill="accent1" w:themeFillTint="66"/>
            <w:vAlign w:val="center"/>
          </w:tcPr>
          <w:p w14:paraId="4BD52614" w14:textId="77777777" w:rsidR="00130367" w:rsidRPr="00E5046E" w:rsidRDefault="00130367" w:rsidP="00E5046E">
            <w:pPr>
              <w:jc w:val="left"/>
            </w:pPr>
            <w:r w:rsidRPr="00E5046E">
              <w:t>le 23 mars 2012</w:t>
            </w:r>
          </w:p>
          <w:p w14:paraId="7DEBD06A" w14:textId="0AA85189" w:rsidR="00130367" w:rsidRPr="00E5046E" w:rsidRDefault="00130367" w:rsidP="00E5046E">
            <w:pPr>
              <w:jc w:val="left"/>
            </w:pPr>
            <w:r w:rsidRPr="00E5046E">
              <w:t>à Lausanne, Cathédrale</w:t>
            </w:r>
          </w:p>
        </w:tc>
      </w:tr>
      <w:tr w:rsidR="00130367" w:rsidRPr="00E5046E" w14:paraId="6ACE6ACE" w14:textId="77777777" w:rsidTr="00E45284">
        <w:tc>
          <w:tcPr>
            <w:tcW w:w="4480" w:type="dxa"/>
            <w:shd w:val="clear" w:color="auto" w:fill="FFFF00"/>
          </w:tcPr>
          <w:p w14:paraId="3B22AB9B" w14:textId="4B22A1DC" w:rsidR="00130367" w:rsidRPr="00E5046E" w:rsidRDefault="00130367" w:rsidP="009072CF">
            <w:r w:rsidRPr="00E5046E">
              <w:t>Fin de catéchisme</w:t>
            </w:r>
          </w:p>
        </w:tc>
        <w:tc>
          <w:tcPr>
            <w:tcW w:w="4379" w:type="dxa"/>
            <w:vMerge/>
          </w:tcPr>
          <w:p w14:paraId="3C1E206B" w14:textId="77777777" w:rsidR="00130367" w:rsidRPr="00E5046E" w:rsidRDefault="00130367" w:rsidP="009072CF"/>
        </w:tc>
      </w:tr>
      <w:tr w:rsidR="00130367" w:rsidRPr="00E5046E" w14:paraId="2D4ED55A" w14:textId="77777777" w:rsidTr="00E5046E">
        <w:tc>
          <w:tcPr>
            <w:tcW w:w="4480" w:type="dxa"/>
            <w:shd w:val="clear" w:color="auto" w:fill="B8CCE4" w:themeFill="accent1" w:themeFillTint="66"/>
          </w:tcPr>
          <w:p w14:paraId="2C48569C" w14:textId="4370C7DE" w:rsidR="00130367" w:rsidRPr="00E5046E" w:rsidRDefault="00130367" w:rsidP="009072CF">
            <w:r w:rsidRPr="00E5046E">
              <w:t>Confirmation</w:t>
            </w:r>
          </w:p>
        </w:tc>
        <w:tc>
          <w:tcPr>
            <w:tcW w:w="4379" w:type="dxa"/>
            <w:vMerge/>
            <w:tcBorders>
              <w:bottom w:val="single" w:sz="4" w:space="0" w:color="auto"/>
            </w:tcBorders>
          </w:tcPr>
          <w:p w14:paraId="6E2F72AA" w14:textId="77777777" w:rsidR="00130367" w:rsidRPr="00E5046E" w:rsidRDefault="00130367" w:rsidP="009072CF"/>
        </w:tc>
      </w:tr>
      <w:tr w:rsidR="00E5046E" w:rsidRPr="00E5046E" w14:paraId="1814D8C6" w14:textId="77777777" w:rsidTr="00E5046E">
        <w:trPr>
          <w:gridAfter w:val="1"/>
          <w:wAfter w:w="4379" w:type="dxa"/>
        </w:trPr>
        <w:tc>
          <w:tcPr>
            <w:tcW w:w="4480" w:type="dxa"/>
            <w:shd w:val="clear" w:color="auto" w:fill="B8CCE4" w:themeFill="accent1" w:themeFillTint="66"/>
          </w:tcPr>
          <w:p w14:paraId="401B908C" w14:textId="72CCEFAE" w:rsidR="00E5046E" w:rsidRPr="00E5046E" w:rsidRDefault="00E5046E" w:rsidP="009072CF">
            <w:r w:rsidRPr="00E5046E">
              <w:t>Marié</w:t>
            </w:r>
          </w:p>
        </w:tc>
      </w:tr>
    </w:tbl>
    <w:p w14:paraId="38F15839" w14:textId="77777777" w:rsidR="009072CF" w:rsidRPr="002D5009" w:rsidRDefault="009072CF" w:rsidP="009072CF">
      <w:pPr>
        <w:ind w:left="709"/>
        <w:rPr>
          <w:i/>
        </w:rPr>
      </w:pPr>
    </w:p>
    <w:p w14:paraId="12EE8CE7" w14:textId="77777777" w:rsidR="00D04E03" w:rsidRDefault="00D04E03" w:rsidP="000E7E06"/>
    <w:p w14:paraId="70F1823D" w14:textId="77777777" w:rsidR="00BF552B" w:rsidRDefault="00BF552B" w:rsidP="00BF552B">
      <w:pPr>
        <w:pStyle w:val="Titre3"/>
      </w:pPr>
      <w:r>
        <w:t>Bénédiction d’enfants</w:t>
      </w:r>
    </w:p>
    <w:p w14:paraId="7C1E54C5" w14:textId="77777777" w:rsidR="00BF552B" w:rsidRDefault="00BF552B" w:rsidP="00BF552B">
      <w:r>
        <w:t xml:space="preserve">Le titre du registres est : </w:t>
      </w:r>
      <w:r w:rsidR="00181EF1">
        <w:t>Registre des b</w:t>
      </w:r>
      <w:r>
        <w:t>énédictions d’enfants</w:t>
      </w:r>
    </w:p>
    <w:p w14:paraId="32A6F816" w14:textId="77777777" w:rsidR="00BF552B" w:rsidRDefault="00BF552B" w:rsidP="00BF552B">
      <w:r>
        <w:t>Pour chaque inscription, les rubriques à prendre en compte sont :</w:t>
      </w:r>
    </w:p>
    <w:tbl>
      <w:tblPr>
        <w:tblStyle w:val="Grille"/>
        <w:tblW w:w="5000" w:type="pct"/>
        <w:tblLook w:val="04A0" w:firstRow="1" w:lastRow="0" w:firstColumn="1" w:lastColumn="0" w:noHBand="0" w:noVBand="1"/>
      </w:tblPr>
      <w:tblGrid>
        <w:gridCol w:w="2518"/>
        <w:gridCol w:w="7050"/>
      </w:tblGrid>
      <w:tr w:rsidR="001D0A42" w:rsidRPr="001D0A42" w14:paraId="005DCE7D" w14:textId="77777777" w:rsidTr="00C07D0D">
        <w:tc>
          <w:tcPr>
            <w:tcW w:w="1316" w:type="pct"/>
            <w:shd w:val="clear" w:color="auto" w:fill="FFFF00"/>
          </w:tcPr>
          <w:p w14:paraId="4A883AD5" w14:textId="77777777" w:rsidR="001D0A42" w:rsidRPr="001D0A42" w:rsidRDefault="001D0A42" w:rsidP="001D0A42">
            <w:r w:rsidRPr="001D0A42">
              <w:t>Nom</w:t>
            </w:r>
          </w:p>
        </w:tc>
        <w:tc>
          <w:tcPr>
            <w:tcW w:w="3684" w:type="pct"/>
          </w:tcPr>
          <w:p w14:paraId="6745EB39" w14:textId="77777777" w:rsidR="001D0A42" w:rsidRPr="001D0A42" w:rsidRDefault="001D0A42" w:rsidP="001D0A42"/>
        </w:tc>
      </w:tr>
      <w:tr w:rsidR="001D0A42" w:rsidRPr="001D0A42" w14:paraId="36B13953" w14:textId="77777777" w:rsidTr="00C07D0D">
        <w:tc>
          <w:tcPr>
            <w:tcW w:w="1316" w:type="pct"/>
            <w:shd w:val="clear" w:color="auto" w:fill="FFFF00"/>
          </w:tcPr>
          <w:p w14:paraId="29C750A7" w14:textId="77777777" w:rsidR="001D0A42" w:rsidRPr="001D0A42" w:rsidRDefault="001D0A42" w:rsidP="001D0A42">
            <w:r w:rsidRPr="001D0A42">
              <w:t>Prénom usuel</w:t>
            </w:r>
          </w:p>
        </w:tc>
        <w:tc>
          <w:tcPr>
            <w:tcW w:w="3684" w:type="pct"/>
          </w:tcPr>
          <w:p w14:paraId="5E6DD5D5" w14:textId="77777777" w:rsidR="001D0A42" w:rsidRPr="001D0A42" w:rsidRDefault="001D0A42" w:rsidP="001D0A42"/>
        </w:tc>
      </w:tr>
      <w:tr w:rsidR="001D0A42" w:rsidRPr="001D0A42" w14:paraId="36AA9E66" w14:textId="77777777" w:rsidTr="001D0A42">
        <w:tc>
          <w:tcPr>
            <w:tcW w:w="1316" w:type="pct"/>
          </w:tcPr>
          <w:p w14:paraId="47F1030A" w14:textId="77777777" w:rsidR="001D0A42" w:rsidRPr="001D0A42" w:rsidRDefault="001D0A42" w:rsidP="001D0A42">
            <w:r w:rsidRPr="001D0A42">
              <w:t>Autres prénoms</w:t>
            </w:r>
          </w:p>
        </w:tc>
        <w:tc>
          <w:tcPr>
            <w:tcW w:w="3684" w:type="pct"/>
          </w:tcPr>
          <w:p w14:paraId="040E60F7" w14:textId="77777777" w:rsidR="001D0A42" w:rsidRPr="001D0A42" w:rsidRDefault="000D1BF5" w:rsidP="001D0A42">
            <w:r>
              <w:t>Si connus</w:t>
            </w:r>
          </w:p>
        </w:tc>
      </w:tr>
      <w:tr w:rsidR="00AC513B" w:rsidRPr="001D0A42" w14:paraId="06F0AB1B" w14:textId="77777777" w:rsidTr="00AC513B">
        <w:tc>
          <w:tcPr>
            <w:tcW w:w="1316" w:type="pct"/>
            <w:shd w:val="clear" w:color="auto" w:fill="FFFF00"/>
          </w:tcPr>
          <w:p w14:paraId="4A8B9183" w14:textId="77777777" w:rsidR="00AC513B" w:rsidRPr="001D0A42" w:rsidRDefault="00AC513B" w:rsidP="00AC513B">
            <w:r w:rsidRPr="001D0A42">
              <w:t>Date de naissance</w:t>
            </w:r>
          </w:p>
        </w:tc>
        <w:tc>
          <w:tcPr>
            <w:tcW w:w="3684" w:type="pct"/>
          </w:tcPr>
          <w:p w14:paraId="675A1BFD" w14:textId="77777777" w:rsidR="00AC513B" w:rsidRPr="001D0A42" w:rsidRDefault="00AC513B" w:rsidP="00AC513B"/>
        </w:tc>
      </w:tr>
      <w:tr w:rsidR="001D0A42" w:rsidRPr="001D0A42" w14:paraId="0FA7EB41" w14:textId="77777777" w:rsidTr="00C07D0D">
        <w:tc>
          <w:tcPr>
            <w:tcW w:w="1316" w:type="pct"/>
            <w:shd w:val="clear" w:color="auto" w:fill="FFFF00"/>
          </w:tcPr>
          <w:p w14:paraId="59E0D764" w14:textId="77777777" w:rsidR="001D0A42" w:rsidRPr="001D0A42" w:rsidRDefault="001D0A42" w:rsidP="001D0A42">
            <w:r w:rsidRPr="001D0A42">
              <w:t>Domicile</w:t>
            </w:r>
          </w:p>
        </w:tc>
        <w:tc>
          <w:tcPr>
            <w:tcW w:w="3684" w:type="pct"/>
          </w:tcPr>
          <w:p w14:paraId="21B3F417" w14:textId="77777777" w:rsidR="001D0A42" w:rsidRPr="001D0A42" w:rsidRDefault="000D1BF5" w:rsidP="001D0A42">
            <w:r>
              <w:t>La localité suffit</w:t>
            </w:r>
          </w:p>
        </w:tc>
      </w:tr>
      <w:tr w:rsidR="001D0A42" w:rsidRPr="001D0A42" w14:paraId="4FA54F32" w14:textId="77777777" w:rsidTr="00C07D0D">
        <w:tc>
          <w:tcPr>
            <w:tcW w:w="1316" w:type="pct"/>
            <w:shd w:val="clear" w:color="auto" w:fill="FFFF00"/>
          </w:tcPr>
          <w:p w14:paraId="37F8C85F" w14:textId="77777777" w:rsidR="001D0A42" w:rsidRPr="001D0A42" w:rsidRDefault="001D0A42" w:rsidP="001D0A42">
            <w:r w:rsidRPr="001D0A42">
              <w:t>Paroisse officielle</w:t>
            </w:r>
          </w:p>
        </w:tc>
        <w:tc>
          <w:tcPr>
            <w:tcW w:w="3684" w:type="pct"/>
          </w:tcPr>
          <w:p w14:paraId="5E2BC159" w14:textId="77777777" w:rsidR="001D0A42" w:rsidRPr="001D0A42" w:rsidRDefault="000D1BF5" w:rsidP="001D0A42">
            <w:r>
              <w:t>Elle est toujours donnée par AIDER</w:t>
            </w:r>
          </w:p>
        </w:tc>
      </w:tr>
      <w:tr w:rsidR="001D0A42" w:rsidRPr="001D0A42" w14:paraId="0D0292F0" w14:textId="77777777" w:rsidTr="001D0A42">
        <w:tc>
          <w:tcPr>
            <w:tcW w:w="1316" w:type="pct"/>
          </w:tcPr>
          <w:p w14:paraId="13DBFF2B" w14:textId="77777777" w:rsidR="001D0A42" w:rsidRPr="001D0A42" w:rsidRDefault="001D0A42" w:rsidP="000D1BF5">
            <w:r w:rsidRPr="001D0A42">
              <w:t>Nom du père</w:t>
            </w:r>
          </w:p>
        </w:tc>
        <w:tc>
          <w:tcPr>
            <w:tcW w:w="3684" w:type="pct"/>
          </w:tcPr>
          <w:p w14:paraId="79D8CB77" w14:textId="77777777" w:rsidR="001D0A42" w:rsidRPr="001D0A42" w:rsidRDefault="000D1BF5" w:rsidP="000D1BF5">
            <w:r>
              <w:t>Père adoptif le cas échéant.</w:t>
            </w:r>
          </w:p>
        </w:tc>
      </w:tr>
      <w:tr w:rsidR="001D0A42" w:rsidRPr="001D0A42" w14:paraId="52FDFF9A" w14:textId="77777777" w:rsidTr="001D0A42">
        <w:tc>
          <w:tcPr>
            <w:tcW w:w="1316" w:type="pct"/>
          </w:tcPr>
          <w:p w14:paraId="36CBBAA9" w14:textId="77777777" w:rsidR="001D0A42" w:rsidRPr="001D0A42" w:rsidRDefault="001D0A42" w:rsidP="001D0A42">
            <w:r w:rsidRPr="001D0A42">
              <w:t>Prénom du père</w:t>
            </w:r>
          </w:p>
        </w:tc>
        <w:tc>
          <w:tcPr>
            <w:tcW w:w="3684" w:type="pct"/>
          </w:tcPr>
          <w:p w14:paraId="40C4A515" w14:textId="77777777" w:rsidR="001D0A42" w:rsidRPr="001D0A42" w:rsidRDefault="001D0A42" w:rsidP="001D0A42"/>
        </w:tc>
      </w:tr>
      <w:tr w:rsidR="001D0A42" w:rsidRPr="001D0A42" w14:paraId="461FF6FA" w14:textId="77777777" w:rsidTr="001D0A42">
        <w:tc>
          <w:tcPr>
            <w:tcW w:w="1316" w:type="pct"/>
          </w:tcPr>
          <w:p w14:paraId="7543A324" w14:textId="77777777" w:rsidR="001D0A42" w:rsidRPr="001D0A42" w:rsidRDefault="001D0A42" w:rsidP="001D0A42">
            <w:r w:rsidRPr="001D0A42">
              <w:t>Nom de la mère</w:t>
            </w:r>
          </w:p>
        </w:tc>
        <w:tc>
          <w:tcPr>
            <w:tcW w:w="3684" w:type="pct"/>
          </w:tcPr>
          <w:p w14:paraId="3ED68102" w14:textId="77777777" w:rsidR="001D0A42" w:rsidRPr="001D0A42" w:rsidRDefault="000D1BF5" w:rsidP="001D0A42">
            <w:r>
              <w:t>Mère adoptive le cas échéant</w:t>
            </w:r>
          </w:p>
        </w:tc>
      </w:tr>
      <w:tr w:rsidR="001D0A42" w:rsidRPr="001D0A42" w14:paraId="4A04F35E" w14:textId="77777777" w:rsidTr="001D0A42">
        <w:tc>
          <w:tcPr>
            <w:tcW w:w="1316" w:type="pct"/>
          </w:tcPr>
          <w:p w14:paraId="5352B913" w14:textId="77777777" w:rsidR="001D0A42" w:rsidRPr="001D0A42" w:rsidRDefault="001D0A42" w:rsidP="001D0A42">
            <w:r w:rsidRPr="001D0A42">
              <w:t>Prénom de la mère</w:t>
            </w:r>
          </w:p>
        </w:tc>
        <w:tc>
          <w:tcPr>
            <w:tcW w:w="3684" w:type="pct"/>
          </w:tcPr>
          <w:p w14:paraId="2792E918" w14:textId="77777777" w:rsidR="001D0A42" w:rsidRPr="001D0A42" w:rsidRDefault="001D0A42" w:rsidP="001D0A42"/>
        </w:tc>
      </w:tr>
      <w:tr w:rsidR="001D0A42" w:rsidRPr="001D0A42" w14:paraId="28901775" w14:textId="77777777" w:rsidTr="00C07D0D">
        <w:tc>
          <w:tcPr>
            <w:tcW w:w="1316" w:type="pct"/>
            <w:shd w:val="clear" w:color="auto" w:fill="FFFF00"/>
          </w:tcPr>
          <w:p w14:paraId="3AF93916" w14:textId="77777777" w:rsidR="001D0A42" w:rsidRPr="001D0A42" w:rsidRDefault="001D0A42" w:rsidP="001D0A42">
            <w:r w:rsidRPr="001D0A42">
              <w:t>Lieu de la célébration</w:t>
            </w:r>
          </w:p>
        </w:tc>
        <w:tc>
          <w:tcPr>
            <w:tcW w:w="3684" w:type="pct"/>
          </w:tcPr>
          <w:p w14:paraId="060FD5F7" w14:textId="77777777" w:rsidR="001D0A42" w:rsidRPr="001D0A42" w:rsidRDefault="00AC513B" w:rsidP="001D0A42">
            <w:r>
              <w:t>En principe, la localité où à lieu l’acte.</w:t>
            </w:r>
          </w:p>
        </w:tc>
      </w:tr>
      <w:tr w:rsidR="00AC513B" w:rsidRPr="001D0A42" w14:paraId="2553B837" w14:textId="77777777" w:rsidTr="00C07D0D">
        <w:tc>
          <w:tcPr>
            <w:tcW w:w="1316" w:type="pct"/>
            <w:shd w:val="clear" w:color="auto" w:fill="FFFF00"/>
          </w:tcPr>
          <w:p w14:paraId="3AE0BC38" w14:textId="77777777" w:rsidR="00AC513B" w:rsidRPr="001D0A42" w:rsidRDefault="002D36DE" w:rsidP="001D0A42">
            <w:r>
              <w:t>Eglise</w:t>
            </w:r>
            <w:r w:rsidR="00AC513B">
              <w:t>, temple…</w:t>
            </w:r>
          </w:p>
        </w:tc>
        <w:tc>
          <w:tcPr>
            <w:tcW w:w="3684" w:type="pct"/>
          </w:tcPr>
          <w:p w14:paraId="5AA18C94" w14:textId="77777777" w:rsidR="00AC513B" w:rsidRDefault="00AC513B" w:rsidP="001D0A42">
            <w:r>
              <w:t xml:space="preserve">Précision utile notamment en ville où il y a plusieurs lieux de </w:t>
            </w:r>
            <w:proofErr w:type="spellStart"/>
            <w:r>
              <w:t>cutes</w:t>
            </w:r>
            <w:proofErr w:type="spellEnd"/>
            <w:r>
              <w:t xml:space="preserve"> et plusieurs paroisses.</w:t>
            </w:r>
          </w:p>
          <w:p w14:paraId="029AFA9D" w14:textId="77777777" w:rsidR="00AC513B" w:rsidRDefault="00AC513B" w:rsidP="001D0A42">
            <w:r>
              <w:t xml:space="preserve">Valeurs possible : </w:t>
            </w:r>
          </w:p>
          <w:p w14:paraId="0E8CFB48" w14:textId="77777777" w:rsidR="00AC513B" w:rsidRDefault="00AC513B" w:rsidP="00AC513B">
            <w:pPr>
              <w:pStyle w:val="Paragraphedeliste"/>
              <w:numPr>
                <w:ilvl w:val="0"/>
                <w:numId w:val="21"/>
              </w:numPr>
            </w:pPr>
            <w:r>
              <w:t>en l’église</w:t>
            </w:r>
          </w:p>
          <w:p w14:paraId="5190AD02" w14:textId="77777777" w:rsidR="00AC513B" w:rsidRDefault="00AC513B" w:rsidP="00AC513B">
            <w:pPr>
              <w:pStyle w:val="Paragraphedeliste"/>
              <w:numPr>
                <w:ilvl w:val="0"/>
                <w:numId w:val="21"/>
              </w:numPr>
            </w:pPr>
            <w:r>
              <w:t>au temple</w:t>
            </w:r>
          </w:p>
          <w:p w14:paraId="364A0AE1" w14:textId="77777777" w:rsidR="00AC513B" w:rsidRDefault="00AC513B" w:rsidP="00AC513B">
            <w:pPr>
              <w:pStyle w:val="Paragraphedeliste"/>
              <w:numPr>
                <w:ilvl w:val="0"/>
                <w:numId w:val="21"/>
              </w:numPr>
            </w:pPr>
            <w:r>
              <w:t>en la chapelle</w:t>
            </w:r>
          </w:p>
          <w:p w14:paraId="51903BD2" w14:textId="77777777" w:rsidR="00AC513B" w:rsidRPr="001D0A42" w:rsidRDefault="00AC513B" w:rsidP="00AC513B">
            <w:r>
              <w:t xml:space="preserve">suivi ou non d’une désignation : </w:t>
            </w:r>
            <w:r w:rsidR="002D36DE">
              <w:t>en l’église st-François</w:t>
            </w:r>
          </w:p>
        </w:tc>
      </w:tr>
      <w:tr w:rsidR="001D0A42" w:rsidRPr="001D0A42" w14:paraId="316B811E" w14:textId="77777777" w:rsidTr="00C07D0D">
        <w:tc>
          <w:tcPr>
            <w:tcW w:w="1316" w:type="pct"/>
            <w:shd w:val="clear" w:color="auto" w:fill="FFFF00"/>
          </w:tcPr>
          <w:p w14:paraId="17CED00D" w14:textId="77777777" w:rsidR="001D0A42" w:rsidRPr="001D0A42" w:rsidRDefault="001D0A42" w:rsidP="001D0A42">
            <w:r w:rsidRPr="001D0A42">
              <w:t>Date de la célébration</w:t>
            </w:r>
          </w:p>
        </w:tc>
        <w:tc>
          <w:tcPr>
            <w:tcW w:w="3684" w:type="pct"/>
          </w:tcPr>
          <w:p w14:paraId="741053CB" w14:textId="77777777" w:rsidR="001D0A42" w:rsidRPr="001D0A42" w:rsidRDefault="001D0A42" w:rsidP="001D0A42"/>
        </w:tc>
      </w:tr>
      <w:tr w:rsidR="001D0A42" w:rsidRPr="001D0A42" w14:paraId="37B1CBFB" w14:textId="77777777" w:rsidTr="00C07D0D">
        <w:tc>
          <w:tcPr>
            <w:tcW w:w="1316" w:type="pct"/>
            <w:shd w:val="clear" w:color="auto" w:fill="FFFF00"/>
          </w:tcPr>
          <w:p w14:paraId="044524CF" w14:textId="77777777" w:rsidR="001D0A42" w:rsidRPr="001D0A42" w:rsidRDefault="001D0A42" w:rsidP="001D0A42">
            <w:r w:rsidRPr="001D0A42">
              <w:t>Ministre officiant</w:t>
            </w:r>
          </w:p>
        </w:tc>
        <w:tc>
          <w:tcPr>
            <w:tcW w:w="3684" w:type="pct"/>
          </w:tcPr>
          <w:p w14:paraId="6BA1C28F" w14:textId="77777777" w:rsidR="001D0A42" w:rsidRPr="001D0A42" w:rsidRDefault="001D0A42" w:rsidP="001D0A42"/>
        </w:tc>
      </w:tr>
      <w:tr w:rsidR="001D0A42" w:rsidRPr="001D0A42" w14:paraId="2C5ADA04" w14:textId="77777777" w:rsidTr="001D0A42">
        <w:tc>
          <w:tcPr>
            <w:tcW w:w="1316" w:type="pct"/>
          </w:tcPr>
          <w:p w14:paraId="3AEB228B" w14:textId="77777777" w:rsidR="001D0A42" w:rsidRPr="001D0A42" w:rsidRDefault="000D1BF5" w:rsidP="001D0A42">
            <w:r>
              <w:t>Parrain</w:t>
            </w:r>
          </w:p>
        </w:tc>
        <w:tc>
          <w:tcPr>
            <w:tcW w:w="3684" w:type="pct"/>
          </w:tcPr>
          <w:p w14:paraId="6998F779" w14:textId="77777777" w:rsidR="001D0A42" w:rsidRPr="001D0A42" w:rsidRDefault="000D1BF5" w:rsidP="001D0A42">
            <w:r>
              <w:t>Pas obligatoire</w:t>
            </w:r>
            <w:r w:rsidR="00152054">
              <w:t xml:space="preserve"> sur le plan liturgique, mais souvent le parrainage existe souvent, par analogie au baptême. S’il existe, il faut le noter.</w:t>
            </w:r>
          </w:p>
        </w:tc>
      </w:tr>
      <w:tr w:rsidR="001D0A42" w:rsidRPr="001D0A42" w14:paraId="5B016CE2" w14:textId="77777777" w:rsidTr="001D0A42">
        <w:tc>
          <w:tcPr>
            <w:tcW w:w="1316" w:type="pct"/>
          </w:tcPr>
          <w:p w14:paraId="346A8500" w14:textId="77777777" w:rsidR="001D0A42" w:rsidRPr="001D0A42" w:rsidRDefault="000D1BF5" w:rsidP="001D0A42">
            <w:r>
              <w:t>Marraine</w:t>
            </w:r>
          </w:p>
        </w:tc>
        <w:tc>
          <w:tcPr>
            <w:tcW w:w="3684" w:type="pct"/>
          </w:tcPr>
          <w:p w14:paraId="757D17A8" w14:textId="77777777" w:rsidR="001D0A42" w:rsidRPr="001D0A42" w:rsidRDefault="00152054" w:rsidP="001D0A42">
            <w:r>
              <w:t>idem</w:t>
            </w:r>
          </w:p>
        </w:tc>
      </w:tr>
      <w:tr w:rsidR="00D04E03" w:rsidRPr="001D0A42" w14:paraId="11D63E8C" w14:textId="77777777" w:rsidTr="00D04E03">
        <w:tc>
          <w:tcPr>
            <w:tcW w:w="1316" w:type="pct"/>
            <w:shd w:val="clear" w:color="auto" w:fill="CCFFCC"/>
          </w:tcPr>
          <w:p w14:paraId="60BB06D2" w14:textId="77777777" w:rsidR="00D04E03" w:rsidRDefault="00D04E03" w:rsidP="00D04E03">
            <w:r>
              <w:t>Bénédiction d’enfant</w:t>
            </w:r>
          </w:p>
        </w:tc>
        <w:tc>
          <w:tcPr>
            <w:tcW w:w="3684" w:type="pct"/>
            <w:shd w:val="clear" w:color="auto" w:fill="CCFFCC"/>
          </w:tcPr>
          <w:p w14:paraId="020195A3" w14:textId="77777777" w:rsidR="00D04E03" w:rsidRDefault="00D04E03" w:rsidP="00D04E03">
            <w:r>
              <w:t>Valeur : Oui</w:t>
            </w:r>
          </w:p>
        </w:tc>
      </w:tr>
      <w:tr w:rsidR="00D04E03" w:rsidRPr="001D0A42" w14:paraId="7C7F1BD6" w14:textId="77777777" w:rsidTr="00D04E03">
        <w:tc>
          <w:tcPr>
            <w:tcW w:w="1316" w:type="pct"/>
            <w:shd w:val="clear" w:color="auto" w:fill="CCFFCC"/>
          </w:tcPr>
          <w:p w14:paraId="632A3A68" w14:textId="77777777" w:rsidR="00D04E03" w:rsidRDefault="00D04E03" w:rsidP="00D04E03">
            <w:r>
              <w:t xml:space="preserve">Date </w:t>
            </w:r>
          </w:p>
        </w:tc>
        <w:tc>
          <w:tcPr>
            <w:tcW w:w="3684" w:type="pct"/>
            <w:shd w:val="clear" w:color="auto" w:fill="CCFFCC"/>
          </w:tcPr>
          <w:p w14:paraId="660F8571" w14:textId="77777777" w:rsidR="00D04E03" w:rsidRDefault="00D04E03" w:rsidP="00D04E03">
            <w:r>
              <w:t>Valeur : Date de la bénédiction d’enfant</w:t>
            </w:r>
          </w:p>
        </w:tc>
      </w:tr>
      <w:tr w:rsidR="00D04E03" w:rsidRPr="001D0A42" w14:paraId="6D8F0253" w14:textId="77777777" w:rsidTr="00D04E03">
        <w:tc>
          <w:tcPr>
            <w:tcW w:w="1316" w:type="pct"/>
            <w:shd w:val="clear" w:color="auto" w:fill="CCFFCC"/>
          </w:tcPr>
          <w:p w14:paraId="335BCE23" w14:textId="1E83BDE2" w:rsidR="00D04E03" w:rsidRDefault="002D5009" w:rsidP="00D04E03">
            <w:r>
              <w:t>P</w:t>
            </w:r>
            <w:r w:rsidR="00D04E03">
              <w:t>aroisse</w:t>
            </w:r>
          </w:p>
        </w:tc>
        <w:tc>
          <w:tcPr>
            <w:tcW w:w="3684" w:type="pct"/>
            <w:shd w:val="clear" w:color="auto" w:fill="CCFFCC"/>
          </w:tcPr>
          <w:p w14:paraId="63FFF60B" w14:textId="77777777" w:rsidR="00D04E03" w:rsidRDefault="00D04E03" w:rsidP="00D04E03">
            <w:r>
              <w:t>Valeur : Paroisse où a eu lieu la bénédiction</w:t>
            </w:r>
          </w:p>
        </w:tc>
      </w:tr>
    </w:tbl>
    <w:p w14:paraId="22590D6F" w14:textId="77777777" w:rsidR="008C2BB8" w:rsidRDefault="000E7E06" w:rsidP="000E7E06">
      <w:pPr>
        <w:pStyle w:val="Titre3"/>
      </w:pPr>
      <w:r>
        <w:t>Baptême</w:t>
      </w:r>
    </w:p>
    <w:p w14:paraId="4D6528BA" w14:textId="77777777" w:rsidR="00181EF1" w:rsidRDefault="00181EF1" w:rsidP="00181EF1">
      <w:r>
        <w:t>Le titre du registres est : Registre des baptêmes</w:t>
      </w:r>
    </w:p>
    <w:p w14:paraId="3CD83366" w14:textId="77777777" w:rsidR="00181EF1" w:rsidRPr="00181EF1" w:rsidRDefault="00181EF1" w:rsidP="00181EF1">
      <w:r>
        <w:t>Pour chaque inscription, les rubriques à prendre en compte sont :</w:t>
      </w:r>
    </w:p>
    <w:tbl>
      <w:tblPr>
        <w:tblStyle w:val="Grille"/>
        <w:tblW w:w="0" w:type="auto"/>
        <w:tblLook w:val="04A0" w:firstRow="1" w:lastRow="0" w:firstColumn="1" w:lastColumn="0" w:noHBand="0" w:noVBand="1"/>
      </w:tblPr>
      <w:tblGrid>
        <w:gridCol w:w="2518"/>
        <w:gridCol w:w="7050"/>
      </w:tblGrid>
      <w:tr w:rsidR="001D0A42" w:rsidRPr="001D0A42" w14:paraId="664CF4BB" w14:textId="77777777" w:rsidTr="00D04E03">
        <w:tc>
          <w:tcPr>
            <w:tcW w:w="2518" w:type="dxa"/>
            <w:shd w:val="clear" w:color="auto" w:fill="FFFF00"/>
          </w:tcPr>
          <w:p w14:paraId="4D38A300" w14:textId="77777777" w:rsidR="001D0A42" w:rsidRPr="001D0A42" w:rsidRDefault="001D0A42" w:rsidP="001D0A42">
            <w:r w:rsidRPr="001D0A42">
              <w:t>Nom</w:t>
            </w:r>
          </w:p>
        </w:tc>
        <w:tc>
          <w:tcPr>
            <w:tcW w:w="7050" w:type="dxa"/>
          </w:tcPr>
          <w:p w14:paraId="10D213C4" w14:textId="77777777" w:rsidR="001D0A42" w:rsidRPr="001D0A42" w:rsidRDefault="001D0A42" w:rsidP="001D0A42"/>
        </w:tc>
      </w:tr>
      <w:tr w:rsidR="001D0A42" w:rsidRPr="001D0A42" w14:paraId="117B5E9F" w14:textId="77777777" w:rsidTr="00D04E03">
        <w:tc>
          <w:tcPr>
            <w:tcW w:w="2518" w:type="dxa"/>
            <w:shd w:val="clear" w:color="auto" w:fill="FFFF00"/>
          </w:tcPr>
          <w:p w14:paraId="3155A26B" w14:textId="77777777" w:rsidR="001D0A42" w:rsidRPr="001D0A42" w:rsidRDefault="001D0A42" w:rsidP="001D0A42">
            <w:r w:rsidRPr="001D0A42">
              <w:t>Prénom usuel</w:t>
            </w:r>
          </w:p>
        </w:tc>
        <w:tc>
          <w:tcPr>
            <w:tcW w:w="7050" w:type="dxa"/>
          </w:tcPr>
          <w:p w14:paraId="3D44BFB5" w14:textId="77777777" w:rsidR="001D0A42" w:rsidRPr="001D0A42" w:rsidRDefault="001D0A42" w:rsidP="001D0A42"/>
        </w:tc>
      </w:tr>
      <w:tr w:rsidR="000D1BF5" w:rsidRPr="001D0A42" w14:paraId="5841400B" w14:textId="77777777" w:rsidTr="00D04E03">
        <w:tc>
          <w:tcPr>
            <w:tcW w:w="2518" w:type="dxa"/>
          </w:tcPr>
          <w:p w14:paraId="44E9A166" w14:textId="77777777" w:rsidR="000D1BF5" w:rsidRPr="001D0A42" w:rsidRDefault="000D1BF5" w:rsidP="001D0A42">
            <w:r w:rsidRPr="001D0A42">
              <w:t>Autres prénoms</w:t>
            </w:r>
          </w:p>
        </w:tc>
        <w:tc>
          <w:tcPr>
            <w:tcW w:w="7050" w:type="dxa"/>
          </w:tcPr>
          <w:p w14:paraId="51E1A344" w14:textId="77777777" w:rsidR="000D1BF5" w:rsidRPr="001D0A42" w:rsidRDefault="000D1BF5" w:rsidP="001D0A42">
            <w:r>
              <w:t>Si connus</w:t>
            </w:r>
          </w:p>
        </w:tc>
      </w:tr>
      <w:tr w:rsidR="00AC513B" w:rsidRPr="001D0A42" w14:paraId="5242D742" w14:textId="77777777" w:rsidTr="00D04E03">
        <w:tc>
          <w:tcPr>
            <w:tcW w:w="2518" w:type="dxa"/>
            <w:shd w:val="clear" w:color="auto" w:fill="FFFF00"/>
          </w:tcPr>
          <w:p w14:paraId="5A42C5C1" w14:textId="77777777" w:rsidR="00AC513B" w:rsidRPr="001D0A42" w:rsidRDefault="00AC513B" w:rsidP="00AC513B">
            <w:r w:rsidRPr="001D0A42">
              <w:t>Date de naissance</w:t>
            </w:r>
          </w:p>
        </w:tc>
        <w:tc>
          <w:tcPr>
            <w:tcW w:w="7050" w:type="dxa"/>
          </w:tcPr>
          <w:p w14:paraId="4EA95C32" w14:textId="77777777" w:rsidR="00AC513B" w:rsidRPr="001D0A42" w:rsidRDefault="00AC513B" w:rsidP="00AC513B"/>
        </w:tc>
      </w:tr>
      <w:tr w:rsidR="000D1BF5" w:rsidRPr="001D0A42" w14:paraId="030B5BBC" w14:textId="77777777" w:rsidTr="00D04E03">
        <w:tc>
          <w:tcPr>
            <w:tcW w:w="2518" w:type="dxa"/>
            <w:shd w:val="clear" w:color="auto" w:fill="FFFF00"/>
          </w:tcPr>
          <w:p w14:paraId="6948EACC" w14:textId="77777777" w:rsidR="000D1BF5" w:rsidRPr="001D0A42" w:rsidRDefault="000D1BF5" w:rsidP="001D0A42">
            <w:r w:rsidRPr="001D0A42">
              <w:t>Domicile</w:t>
            </w:r>
          </w:p>
        </w:tc>
        <w:tc>
          <w:tcPr>
            <w:tcW w:w="7050" w:type="dxa"/>
          </w:tcPr>
          <w:p w14:paraId="2D647C90" w14:textId="77777777" w:rsidR="000D1BF5" w:rsidRPr="001D0A42" w:rsidRDefault="000D1BF5" w:rsidP="001D0A42">
            <w:r>
              <w:t>La localité suffit</w:t>
            </w:r>
          </w:p>
        </w:tc>
      </w:tr>
      <w:tr w:rsidR="000D1BF5" w:rsidRPr="001D0A42" w14:paraId="23F2FB0B" w14:textId="77777777" w:rsidTr="00D04E03">
        <w:tc>
          <w:tcPr>
            <w:tcW w:w="2518" w:type="dxa"/>
            <w:shd w:val="clear" w:color="auto" w:fill="FFFF00"/>
          </w:tcPr>
          <w:p w14:paraId="65CAF058" w14:textId="77777777" w:rsidR="000D1BF5" w:rsidRPr="001D0A42" w:rsidRDefault="000D1BF5" w:rsidP="001D0A42">
            <w:r w:rsidRPr="001D0A42">
              <w:t>Paroisse officielle</w:t>
            </w:r>
          </w:p>
        </w:tc>
        <w:tc>
          <w:tcPr>
            <w:tcW w:w="7050" w:type="dxa"/>
          </w:tcPr>
          <w:p w14:paraId="357350E4" w14:textId="77777777" w:rsidR="000D1BF5" w:rsidRPr="001D0A42" w:rsidRDefault="000D1BF5" w:rsidP="001D0A42">
            <w:r>
              <w:t>Elle est toujours donnée par AIDER</w:t>
            </w:r>
          </w:p>
        </w:tc>
      </w:tr>
      <w:tr w:rsidR="000D1BF5" w:rsidRPr="001D0A42" w14:paraId="17101599" w14:textId="77777777" w:rsidTr="00D04E03">
        <w:tc>
          <w:tcPr>
            <w:tcW w:w="2518" w:type="dxa"/>
          </w:tcPr>
          <w:p w14:paraId="3B95A206" w14:textId="77777777" w:rsidR="000D1BF5" w:rsidRPr="001D0A42" w:rsidRDefault="000D1BF5" w:rsidP="001D0A42">
            <w:r>
              <w:t>Nom du père</w:t>
            </w:r>
          </w:p>
        </w:tc>
        <w:tc>
          <w:tcPr>
            <w:tcW w:w="7050" w:type="dxa"/>
          </w:tcPr>
          <w:p w14:paraId="76758F87" w14:textId="77777777" w:rsidR="000D1BF5" w:rsidRPr="001D0A42" w:rsidRDefault="000D1BF5" w:rsidP="001D0A42">
            <w:r>
              <w:t xml:space="preserve">Père adoptif le cas échéant. </w:t>
            </w:r>
          </w:p>
        </w:tc>
      </w:tr>
      <w:tr w:rsidR="000D1BF5" w:rsidRPr="001D0A42" w14:paraId="1F061BE7" w14:textId="77777777" w:rsidTr="00D04E03">
        <w:tc>
          <w:tcPr>
            <w:tcW w:w="2518" w:type="dxa"/>
          </w:tcPr>
          <w:p w14:paraId="5F194341" w14:textId="77777777" w:rsidR="000D1BF5" w:rsidRPr="001D0A42" w:rsidRDefault="000D1BF5" w:rsidP="001D0A42">
            <w:r>
              <w:t>Prénom du père</w:t>
            </w:r>
          </w:p>
        </w:tc>
        <w:tc>
          <w:tcPr>
            <w:tcW w:w="7050" w:type="dxa"/>
          </w:tcPr>
          <w:p w14:paraId="6736090D" w14:textId="77777777" w:rsidR="000D1BF5" w:rsidRPr="001D0A42" w:rsidRDefault="000D1BF5" w:rsidP="001D0A42"/>
        </w:tc>
      </w:tr>
      <w:tr w:rsidR="000D1BF5" w:rsidRPr="001D0A42" w14:paraId="2FD74F65" w14:textId="77777777" w:rsidTr="00D04E03">
        <w:tc>
          <w:tcPr>
            <w:tcW w:w="2518" w:type="dxa"/>
          </w:tcPr>
          <w:p w14:paraId="48694123" w14:textId="77777777" w:rsidR="000D1BF5" w:rsidRPr="001D0A42" w:rsidRDefault="000D1BF5" w:rsidP="001D0A42">
            <w:r>
              <w:t>Nom de la mère</w:t>
            </w:r>
          </w:p>
        </w:tc>
        <w:tc>
          <w:tcPr>
            <w:tcW w:w="7050" w:type="dxa"/>
          </w:tcPr>
          <w:p w14:paraId="08F4BBDA" w14:textId="77777777" w:rsidR="000D1BF5" w:rsidRPr="001D0A42" w:rsidRDefault="000D1BF5" w:rsidP="001D0A42">
            <w:r>
              <w:t>Mère adoptive le cas échéant</w:t>
            </w:r>
          </w:p>
        </w:tc>
      </w:tr>
      <w:tr w:rsidR="000D1BF5" w:rsidRPr="001D0A42" w14:paraId="5AAF549F" w14:textId="77777777" w:rsidTr="00D04E03">
        <w:tc>
          <w:tcPr>
            <w:tcW w:w="2518" w:type="dxa"/>
          </w:tcPr>
          <w:p w14:paraId="720DAE2E" w14:textId="77777777" w:rsidR="000D1BF5" w:rsidRPr="001D0A42" w:rsidRDefault="000D1BF5" w:rsidP="001D0A42">
            <w:r w:rsidRPr="001D0A42">
              <w:t>Prénom de la m</w:t>
            </w:r>
            <w:r>
              <w:t>ère</w:t>
            </w:r>
          </w:p>
        </w:tc>
        <w:tc>
          <w:tcPr>
            <w:tcW w:w="7050" w:type="dxa"/>
          </w:tcPr>
          <w:p w14:paraId="11E00869" w14:textId="77777777" w:rsidR="000D1BF5" w:rsidRPr="001D0A42" w:rsidRDefault="000D1BF5" w:rsidP="001D0A42"/>
        </w:tc>
      </w:tr>
      <w:tr w:rsidR="000D1BF5" w:rsidRPr="001D0A42" w14:paraId="402EA198" w14:textId="77777777" w:rsidTr="00D04E03">
        <w:tc>
          <w:tcPr>
            <w:tcW w:w="2518" w:type="dxa"/>
            <w:shd w:val="clear" w:color="auto" w:fill="FFFF00"/>
          </w:tcPr>
          <w:p w14:paraId="134E459C" w14:textId="77777777" w:rsidR="000D1BF5" w:rsidRPr="001D0A42" w:rsidRDefault="000D1BF5" w:rsidP="001D0A42">
            <w:r w:rsidRPr="001D0A42">
              <w:t>Lieu de la célébration</w:t>
            </w:r>
          </w:p>
        </w:tc>
        <w:tc>
          <w:tcPr>
            <w:tcW w:w="7050" w:type="dxa"/>
          </w:tcPr>
          <w:p w14:paraId="3CD13016" w14:textId="77777777" w:rsidR="000D1BF5" w:rsidRPr="001D0A42" w:rsidRDefault="000D1BF5" w:rsidP="001D0A42"/>
        </w:tc>
      </w:tr>
      <w:tr w:rsidR="000D1BF5" w:rsidRPr="001D0A42" w14:paraId="7C80C097" w14:textId="77777777" w:rsidTr="00D04E03">
        <w:tc>
          <w:tcPr>
            <w:tcW w:w="2518" w:type="dxa"/>
            <w:shd w:val="clear" w:color="auto" w:fill="FFFF00"/>
          </w:tcPr>
          <w:p w14:paraId="57FA29BF" w14:textId="77777777" w:rsidR="000D1BF5" w:rsidRPr="001D0A42" w:rsidRDefault="000D1BF5" w:rsidP="001D0A42">
            <w:r w:rsidRPr="001D0A42">
              <w:t>Date de la célébration</w:t>
            </w:r>
          </w:p>
        </w:tc>
        <w:tc>
          <w:tcPr>
            <w:tcW w:w="7050" w:type="dxa"/>
          </w:tcPr>
          <w:p w14:paraId="332062F3" w14:textId="77777777" w:rsidR="000D1BF5" w:rsidRPr="001D0A42" w:rsidRDefault="000D1BF5" w:rsidP="001D0A42"/>
        </w:tc>
      </w:tr>
      <w:tr w:rsidR="000D1BF5" w:rsidRPr="001D0A42" w14:paraId="597F925F" w14:textId="77777777" w:rsidTr="00D04E03">
        <w:tc>
          <w:tcPr>
            <w:tcW w:w="2518" w:type="dxa"/>
            <w:shd w:val="clear" w:color="auto" w:fill="FFFF00"/>
          </w:tcPr>
          <w:p w14:paraId="72696986" w14:textId="77777777" w:rsidR="000D1BF5" w:rsidRPr="001D0A42" w:rsidRDefault="000D1BF5" w:rsidP="001D0A42">
            <w:r w:rsidRPr="001D0A42">
              <w:t>Ministre officiant</w:t>
            </w:r>
          </w:p>
        </w:tc>
        <w:tc>
          <w:tcPr>
            <w:tcW w:w="7050" w:type="dxa"/>
          </w:tcPr>
          <w:p w14:paraId="51021F82" w14:textId="77777777" w:rsidR="000D1BF5" w:rsidRPr="001D0A42" w:rsidRDefault="000D1BF5" w:rsidP="001D0A42"/>
        </w:tc>
      </w:tr>
      <w:tr w:rsidR="000D1BF5" w:rsidRPr="001D0A42" w14:paraId="6BD3AC85" w14:textId="77777777" w:rsidTr="00D04E03">
        <w:tc>
          <w:tcPr>
            <w:tcW w:w="2518" w:type="dxa"/>
          </w:tcPr>
          <w:p w14:paraId="0E1F1FAE" w14:textId="77777777" w:rsidR="000D1BF5" w:rsidRPr="001D0A42" w:rsidRDefault="000D1BF5" w:rsidP="001D0A42">
            <w:r w:rsidRPr="001D0A42">
              <w:t>Parrain/témoin</w:t>
            </w:r>
          </w:p>
        </w:tc>
        <w:tc>
          <w:tcPr>
            <w:tcW w:w="7050" w:type="dxa"/>
          </w:tcPr>
          <w:p w14:paraId="5B0F0F88" w14:textId="77777777" w:rsidR="000D1BF5" w:rsidRPr="001D0A42" w:rsidRDefault="000D1BF5" w:rsidP="000D1BF5">
            <w:r>
              <w:t>Dans le cas de jeunes ou d’adulte, on parle moins facilement de  parrain et marraine. Sur le fond, témoin c’est une peu la même chose</w:t>
            </w:r>
          </w:p>
        </w:tc>
      </w:tr>
      <w:tr w:rsidR="000D1BF5" w:rsidRPr="001D0A42" w14:paraId="1785860A" w14:textId="77777777" w:rsidTr="00D04E03">
        <w:tc>
          <w:tcPr>
            <w:tcW w:w="2518" w:type="dxa"/>
          </w:tcPr>
          <w:p w14:paraId="328E5B89" w14:textId="77777777" w:rsidR="000D1BF5" w:rsidRPr="001D0A42" w:rsidRDefault="000D1BF5" w:rsidP="001D0A42">
            <w:r w:rsidRPr="001D0A42">
              <w:t>Marraine/témoin</w:t>
            </w:r>
          </w:p>
        </w:tc>
        <w:tc>
          <w:tcPr>
            <w:tcW w:w="7050" w:type="dxa"/>
          </w:tcPr>
          <w:p w14:paraId="1A5A5BEE" w14:textId="77777777" w:rsidR="000D1BF5" w:rsidRPr="001D0A42" w:rsidRDefault="00152054" w:rsidP="001D0A42">
            <w:r>
              <w:t>idem</w:t>
            </w:r>
          </w:p>
        </w:tc>
      </w:tr>
      <w:tr w:rsidR="00D04E03" w:rsidRPr="001D0A42" w14:paraId="6390D036" w14:textId="77777777" w:rsidTr="00D04E03">
        <w:tc>
          <w:tcPr>
            <w:tcW w:w="2518" w:type="dxa"/>
            <w:shd w:val="clear" w:color="auto" w:fill="CCFFCC"/>
          </w:tcPr>
          <w:p w14:paraId="7873F988" w14:textId="77777777" w:rsidR="00D04E03" w:rsidRDefault="00D04E03" w:rsidP="00D04E03">
            <w:r>
              <w:t>Baptême</w:t>
            </w:r>
          </w:p>
        </w:tc>
        <w:tc>
          <w:tcPr>
            <w:tcW w:w="7050" w:type="dxa"/>
            <w:shd w:val="clear" w:color="auto" w:fill="CCFFCC"/>
          </w:tcPr>
          <w:p w14:paraId="1438D6B0" w14:textId="77777777" w:rsidR="00D04E03" w:rsidRDefault="00D04E03" w:rsidP="00D04E03">
            <w:r>
              <w:t>Valeur : Oui</w:t>
            </w:r>
          </w:p>
        </w:tc>
      </w:tr>
      <w:tr w:rsidR="00D04E03" w:rsidRPr="001D0A42" w14:paraId="49351F6D" w14:textId="77777777" w:rsidTr="00D04E03">
        <w:tc>
          <w:tcPr>
            <w:tcW w:w="2518" w:type="dxa"/>
            <w:shd w:val="clear" w:color="auto" w:fill="CCFFCC"/>
          </w:tcPr>
          <w:p w14:paraId="4590A340" w14:textId="77777777" w:rsidR="00D04E03" w:rsidRPr="001D0A42" w:rsidRDefault="00D04E03" w:rsidP="00D04E03">
            <w:r>
              <w:t xml:space="preserve">Date </w:t>
            </w:r>
          </w:p>
        </w:tc>
        <w:tc>
          <w:tcPr>
            <w:tcW w:w="7050" w:type="dxa"/>
            <w:shd w:val="clear" w:color="auto" w:fill="CCFFCC"/>
          </w:tcPr>
          <w:p w14:paraId="58D39CD9" w14:textId="77777777" w:rsidR="00D04E03" w:rsidRDefault="00D04E03" w:rsidP="00D04E03">
            <w:r>
              <w:t>Valeur : Date du baptême</w:t>
            </w:r>
          </w:p>
        </w:tc>
      </w:tr>
      <w:tr w:rsidR="00D04E03" w:rsidRPr="001D0A42" w14:paraId="21E39921" w14:textId="77777777" w:rsidTr="00D04E03">
        <w:tc>
          <w:tcPr>
            <w:tcW w:w="2518" w:type="dxa"/>
            <w:shd w:val="clear" w:color="auto" w:fill="CCFFCC"/>
          </w:tcPr>
          <w:p w14:paraId="16037656" w14:textId="77777777" w:rsidR="00D04E03" w:rsidRPr="001D0A42" w:rsidRDefault="00D04E03" w:rsidP="00D04E03">
            <w:r>
              <w:t>Paroisse</w:t>
            </w:r>
          </w:p>
        </w:tc>
        <w:tc>
          <w:tcPr>
            <w:tcW w:w="7050" w:type="dxa"/>
            <w:shd w:val="clear" w:color="auto" w:fill="CCFFCC"/>
          </w:tcPr>
          <w:p w14:paraId="1DDF7DA3" w14:textId="77777777" w:rsidR="00D04E03" w:rsidRDefault="00D04E03" w:rsidP="00D04E03">
            <w:r>
              <w:t>Valeur : Paroisse où a eu lieu le baptême</w:t>
            </w:r>
          </w:p>
        </w:tc>
      </w:tr>
    </w:tbl>
    <w:p w14:paraId="33764255" w14:textId="77777777" w:rsidR="00181EF1" w:rsidRDefault="00181EF1" w:rsidP="00181EF1">
      <w:pPr>
        <w:pStyle w:val="Titre3"/>
      </w:pPr>
      <w:r>
        <w:t>Confirmation</w:t>
      </w:r>
    </w:p>
    <w:p w14:paraId="5ADB8B52" w14:textId="77777777" w:rsidR="00181EF1" w:rsidRDefault="00181EF1" w:rsidP="00181EF1">
      <w:r>
        <w:t>Le titre du registres est : Registre des confirmations</w:t>
      </w:r>
    </w:p>
    <w:p w14:paraId="337CBDD4" w14:textId="77777777" w:rsidR="00181EF1" w:rsidRDefault="00181EF1" w:rsidP="00181EF1">
      <w:r>
        <w:t>Pour chaque inscription, les rubriques à prendre en compte sont :</w:t>
      </w:r>
    </w:p>
    <w:tbl>
      <w:tblPr>
        <w:tblStyle w:val="Grille"/>
        <w:tblW w:w="0" w:type="auto"/>
        <w:tblLook w:val="04A0" w:firstRow="1" w:lastRow="0" w:firstColumn="1" w:lastColumn="0" w:noHBand="0" w:noVBand="1"/>
      </w:tblPr>
      <w:tblGrid>
        <w:gridCol w:w="2518"/>
        <w:gridCol w:w="7050"/>
      </w:tblGrid>
      <w:tr w:rsidR="001D0A42" w:rsidRPr="001D0A42" w14:paraId="7A92EA58" w14:textId="77777777" w:rsidTr="00D66743">
        <w:tc>
          <w:tcPr>
            <w:tcW w:w="2518" w:type="dxa"/>
            <w:shd w:val="clear" w:color="auto" w:fill="FFFF00"/>
          </w:tcPr>
          <w:p w14:paraId="538B3D37" w14:textId="77777777" w:rsidR="001D0A42" w:rsidRPr="001D0A42" w:rsidRDefault="001D0A42" w:rsidP="001D0A42">
            <w:r w:rsidRPr="001D0A42">
              <w:t>Nom </w:t>
            </w:r>
          </w:p>
        </w:tc>
        <w:tc>
          <w:tcPr>
            <w:tcW w:w="7050" w:type="dxa"/>
          </w:tcPr>
          <w:p w14:paraId="1FB84099" w14:textId="77777777" w:rsidR="001D0A42" w:rsidRPr="001D0A42" w:rsidRDefault="001D0A42" w:rsidP="001D0A42"/>
        </w:tc>
      </w:tr>
      <w:tr w:rsidR="001D0A42" w:rsidRPr="001D0A42" w14:paraId="4738F1DA" w14:textId="77777777" w:rsidTr="00D66743">
        <w:tc>
          <w:tcPr>
            <w:tcW w:w="2518" w:type="dxa"/>
            <w:shd w:val="clear" w:color="auto" w:fill="FFFF00"/>
          </w:tcPr>
          <w:p w14:paraId="71353E15" w14:textId="77777777" w:rsidR="001D0A42" w:rsidRPr="001D0A42" w:rsidRDefault="001D0A42" w:rsidP="001D0A42">
            <w:r w:rsidRPr="001D0A42">
              <w:t>Prénom usuel</w:t>
            </w:r>
          </w:p>
        </w:tc>
        <w:tc>
          <w:tcPr>
            <w:tcW w:w="7050" w:type="dxa"/>
          </w:tcPr>
          <w:p w14:paraId="229B9F3F" w14:textId="77777777" w:rsidR="001D0A42" w:rsidRPr="001D0A42" w:rsidRDefault="001D0A42" w:rsidP="001D0A42"/>
        </w:tc>
      </w:tr>
      <w:tr w:rsidR="00E807CB" w:rsidRPr="001D0A42" w14:paraId="0A6D44E2" w14:textId="77777777" w:rsidTr="001D0A42">
        <w:tc>
          <w:tcPr>
            <w:tcW w:w="2518" w:type="dxa"/>
          </w:tcPr>
          <w:p w14:paraId="6EA31A59" w14:textId="77777777" w:rsidR="00E807CB" w:rsidRPr="001D0A42" w:rsidRDefault="00E807CB" w:rsidP="001D0A42">
            <w:r w:rsidRPr="001D0A42">
              <w:t>Autres prénoms</w:t>
            </w:r>
          </w:p>
        </w:tc>
        <w:tc>
          <w:tcPr>
            <w:tcW w:w="7050" w:type="dxa"/>
          </w:tcPr>
          <w:p w14:paraId="0236C697" w14:textId="77777777" w:rsidR="00E807CB" w:rsidRPr="001D0A42" w:rsidRDefault="00E807CB" w:rsidP="001D0A42">
            <w:r>
              <w:t>Si connus</w:t>
            </w:r>
          </w:p>
        </w:tc>
      </w:tr>
      <w:tr w:rsidR="00AC513B" w:rsidRPr="001D0A42" w14:paraId="01C5B27B" w14:textId="77777777" w:rsidTr="00AC513B">
        <w:tc>
          <w:tcPr>
            <w:tcW w:w="2518" w:type="dxa"/>
            <w:shd w:val="clear" w:color="auto" w:fill="FFFF00"/>
          </w:tcPr>
          <w:p w14:paraId="1CF84429" w14:textId="77777777" w:rsidR="00AC513B" w:rsidRPr="001D0A42" w:rsidRDefault="00AC513B" w:rsidP="00AC513B">
            <w:r w:rsidRPr="001D0A42">
              <w:t>Date de naissance</w:t>
            </w:r>
          </w:p>
        </w:tc>
        <w:tc>
          <w:tcPr>
            <w:tcW w:w="7050" w:type="dxa"/>
          </w:tcPr>
          <w:p w14:paraId="7B5B89E3" w14:textId="77777777" w:rsidR="00AC513B" w:rsidRPr="001D0A42" w:rsidRDefault="00AC513B" w:rsidP="00AC513B"/>
        </w:tc>
      </w:tr>
      <w:tr w:rsidR="00E807CB" w:rsidRPr="001D0A42" w14:paraId="1AE91922" w14:textId="77777777" w:rsidTr="00D66743">
        <w:tc>
          <w:tcPr>
            <w:tcW w:w="2518" w:type="dxa"/>
            <w:shd w:val="clear" w:color="auto" w:fill="FFFF00"/>
          </w:tcPr>
          <w:p w14:paraId="185CCEDC" w14:textId="77777777" w:rsidR="00E807CB" w:rsidRPr="001D0A42" w:rsidRDefault="00E807CB" w:rsidP="001D0A42">
            <w:r w:rsidRPr="001D0A42">
              <w:t>Domicile</w:t>
            </w:r>
          </w:p>
        </w:tc>
        <w:tc>
          <w:tcPr>
            <w:tcW w:w="7050" w:type="dxa"/>
          </w:tcPr>
          <w:p w14:paraId="3B788DEA" w14:textId="77777777" w:rsidR="00E807CB" w:rsidRPr="001D0A42" w:rsidRDefault="00E807CB" w:rsidP="001D0A42">
            <w:r>
              <w:t>La localité suffit</w:t>
            </w:r>
          </w:p>
        </w:tc>
      </w:tr>
      <w:tr w:rsidR="00E807CB" w:rsidRPr="001D0A42" w14:paraId="60F6A9FE" w14:textId="77777777" w:rsidTr="00D66743">
        <w:tc>
          <w:tcPr>
            <w:tcW w:w="2518" w:type="dxa"/>
            <w:shd w:val="clear" w:color="auto" w:fill="FFFF00"/>
          </w:tcPr>
          <w:p w14:paraId="7B75FFFF" w14:textId="77777777" w:rsidR="00E807CB" w:rsidRPr="001D0A42" w:rsidRDefault="00E807CB" w:rsidP="001D0A42">
            <w:r w:rsidRPr="001D0A42">
              <w:t>Paroisse officielle</w:t>
            </w:r>
          </w:p>
        </w:tc>
        <w:tc>
          <w:tcPr>
            <w:tcW w:w="7050" w:type="dxa"/>
          </w:tcPr>
          <w:p w14:paraId="78EAC0E3" w14:textId="77777777" w:rsidR="00E807CB" w:rsidRPr="001D0A42" w:rsidRDefault="00E807CB" w:rsidP="001D0A42">
            <w:r>
              <w:t xml:space="preserve">Elle est toujours donnée par AIDER. </w:t>
            </w:r>
          </w:p>
        </w:tc>
      </w:tr>
      <w:tr w:rsidR="00E807CB" w:rsidRPr="001D0A42" w14:paraId="79BC8CCB" w14:textId="77777777" w:rsidTr="001D0A42">
        <w:tc>
          <w:tcPr>
            <w:tcW w:w="2518" w:type="dxa"/>
          </w:tcPr>
          <w:p w14:paraId="71E453E8" w14:textId="77777777" w:rsidR="00E807CB" w:rsidRPr="001D0A42" w:rsidRDefault="00E807CB" w:rsidP="001D0A42">
            <w:r w:rsidRPr="001D0A42">
              <w:t>Nom du père</w:t>
            </w:r>
          </w:p>
        </w:tc>
        <w:tc>
          <w:tcPr>
            <w:tcW w:w="7050" w:type="dxa"/>
          </w:tcPr>
          <w:p w14:paraId="5F73D4EE" w14:textId="77777777" w:rsidR="00E807CB" w:rsidRPr="001D0A42" w:rsidRDefault="00E807CB" w:rsidP="001D0A42"/>
        </w:tc>
      </w:tr>
      <w:tr w:rsidR="00E807CB" w:rsidRPr="001D0A42" w14:paraId="3AB79903" w14:textId="77777777" w:rsidTr="001D0A42">
        <w:tc>
          <w:tcPr>
            <w:tcW w:w="2518" w:type="dxa"/>
          </w:tcPr>
          <w:p w14:paraId="51723BE2" w14:textId="77777777" w:rsidR="00E807CB" w:rsidRPr="001D0A42" w:rsidRDefault="00E807CB" w:rsidP="001D0A42">
            <w:r>
              <w:t>Prénom du père</w:t>
            </w:r>
          </w:p>
        </w:tc>
        <w:tc>
          <w:tcPr>
            <w:tcW w:w="7050" w:type="dxa"/>
          </w:tcPr>
          <w:p w14:paraId="26703BEC" w14:textId="77777777" w:rsidR="00E807CB" w:rsidRPr="001D0A42" w:rsidRDefault="00E807CB" w:rsidP="001D0A42"/>
        </w:tc>
      </w:tr>
      <w:tr w:rsidR="00E807CB" w:rsidRPr="001D0A42" w14:paraId="501A9FC5" w14:textId="77777777" w:rsidTr="001D0A42">
        <w:tc>
          <w:tcPr>
            <w:tcW w:w="2518" w:type="dxa"/>
          </w:tcPr>
          <w:p w14:paraId="3075DE7C" w14:textId="77777777" w:rsidR="00E807CB" w:rsidRPr="001D0A42" w:rsidRDefault="00E807CB" w:rsidP="001D0A42">
            <w:r>
              <w:t>Nom de la mère</w:t>
            </w:r>
          </w:p>
        </w:tc>
        <w:tc>
          <w:tcPr>
            <w:tcW w:w="7050" w:type="dxa"/>
          </w:tcPr>
          <w:p w14:paraId="34E4FF15" w14:textId="77777777" w:rsidR="00E807CB" w:rsidRPr="001D0A42" w:rsidRDefault="00E807CB" w:rsidP="001D0A42"/>
        </w:tc>
      </w:tr>
      <w:tr w:rsidR="00E807CB" w:rsidRPr="001D0A42" w14:paraId="47CCE0A5" w14:textId="77777777" w:rsidTr="001D0A42">
        <w:tc>
          <w:tcPr>
            <w:tcW w:w="2518" w:type="dxa"/>
          </w:tcPr>
          <w:p w14:paraId="28702BEC" w14:textId="77777777" w:rsidR="00E807CB" w:rsidRPr="001D0A42" w:rsidRDefault="00E807CB" w:rsidP="001D0A42">
            <w:r>
              <w:t>Prénom de la mère</w:t>
            </w:r>
          </w:p>
        </w:tc>
        <w:tc>
          <w:tcPr>
            <w:tcW w:w="7050" w:type="dxa"/>
          </w:tcPr>
          <w:p w14:paraId="7251D107" w14:textId="77777777" w:rsidR="00E807CB" w:rsidRPr="001D0A42" w:rsidRDefault="00E807CB" w:rsidP="001D0A42"/>
        </w:tc>
      </w:tr>
      <w:tr w:rsidR="00E807CB" w:rsidRPr="001D0A42" w14:paraId="5BDB6067" w14:textId="77777777" w:rsidTr="00C07D0D">
        <w:tc>
          <w:tcPr>
            <w:tcW w:w="2518" w:type="dxa"/>
            <w:shd w:val="clear" w:color="auto" w:fill="FFFF00"/>
          </w:tcPr>
          <w:p w14:paraId="19D2F163" w14:textId="77777777" w:rsidR="00E807CB" w:rsidRPr="001D0A42" w:rsidRDefault="00E807CB" w:rsidP="001D0A42">
            <w:r w:rsidRPr="001D0A42">
              <w:t>Lieu de la célébration</w:t>
            </w:r>
          </w:p>
        </w:tc>
        <w:tc>
          <w:tcPr>
            <w:tcW w:w="7050" w:type="dxa"/>
          </w:tcPr>
          <w:p w14:paraId="4C831577" w14:textId="77777777" w:rsidR="00E807CB" w:rsidRPr="001D0A42" w:rsidRDefault="00E807CB" w:rsidP="001D0A42"/>
        </w:tc>
      </w:tr>
      <w:tr w:rsidR="00E807CB" w:rsidRPr="001D0A42" w14:paraId="1DD62828" w14:textId="77777777" w:rsidTr="00C07D0D">
        <w:tc>
          <w:tcPr>
            <w:tcW w:w="2518" w:type="dxa"/>
            <w:shd w:val="clear" w:color="auto" w:fill="FFFF00"/>
          </w:tcPr>
          <w:p w14:paraId="0A0E3805" w14:textId="77777777" w:rsidR="00E807CB" w:rsidRPr="001D0A42" w:rsidRDefault="00E807CB" w:rsidP="001D0A42">
            <w:r w:rsidRPr="001D0A42">
              <w:t>Date de la célébration</w:t>
            </w:r>
          </w:p>
        </w:tc>
        <w:tc>
          <w:tcPr>
            <w:tcW w:w="7050" w:type="dxa"/>
          </w:tcPr>
          <w:p w14:paraId="5E87E12B" w14:textId="77777777" w:rsidR="00E807CB" w:rsidRPr="001D0A42" w:rsidRDefault="00E807CB" w:rsidP="001D0A42"/>
        </w:tc>
      </w:tr>
      <w:tr w:rsidR="00E807CB" w:rsidRPr="001D0A42" w14:paraId="16521BAE" w14:textId="77777777" w:rsidTr="00C07D0D">
        <w:tc>
          <w:tcPr>
            <w:tcW w:w="2518" w:type="dxa"/>
            <w:shd w:val="clear" w:color="auto" w:fill="FFFF00"/>
          </w:tcPr>
          <w:p w14:paraId="3BCF51D6" w14:textId="77777777" w:rsidR="00E807CB" w:rsidRPr="001D0A42" w:rsidRDefault="00E807CB" w:rsidP="001D0A42">
            <w:r>
              <w:t>Type de célébration</w:t>
            </w:r>
          </w:p>
        </w:tc>
        <w:tc>
          <w:tcPr>
            <w:tcW w:w="7050" w:type="dxa"/>
          </w:tcPr>
          <w:p w14:paraId="1B834746" w14:textId="77777777" w:rsidR="00E807CB" w:rsidRPr="001D0A42" w:rsidRDefault="00E807CB" w:rsidP="001D0A42">
            <w:r>
              <w:t>Seules valeurs possibles : Rameaux / Culte de l’Alliance / Autre</w:t>
            </w:r>
          </w:p>
        </w:tc>
      </w:tr>
      <w:tr w:rsidR="00E807CB" w:rsidRPr="001D0A42" w14:paraId="49313D1B" w14:textId="77777777" w:rsidTr="00C07D0D">
        <w:tc>
          <w:tcPr>
            <w:tcW w:w="2518" w:type="dxa"/>
            <w:shd w:val="clear" w:color="auto" w:fill="FFFF00"/>
          </w:tcPr>
          <w:p w14:paraId="66FC8E1E" w14:textId="77777777" w:rsidR="00E807CB" w:rsidRPr="001D0A42" w:rsidRDefault="00E807CB" w:rsidP="001D0A42">
            <w:r w:rsidRPr="001D0A42">
              <w:t>Ministre officiant</w:t>
            </w:r>
          </w:p>
        </w:tc>
        <w:tc>
          <w:tcPr>
            <w:tcW w:w="7050" w:type="dxa"/>
          </w:tcPr>
          <w:p w14:paraId="01E4FFAD" w14:textId="77777777" w:rsidR="00E807CB" w:rsidRPr="001D0A42" w:rsidRDefault="00E807CB" w:rsidP="001D0A42"/>
        </w:tc>
      </w:tr>
      <w:tr w:rsidR="00D04E03" w:rsidRPr="001D0A42" w14:paraId="13D9DBB1" w14:textId="77777777" w:rsidTr="00D04E03">
        <w:tc>
          <w:tcPr>
            <w:tcW w:w="2518" w:type="dxa"/>
            <w:shd w:val="clear" w:color="auto" w:fill="CCFFCC"/>
          </w:tcPr>
          <w:p w14:paraId="01020391" w14:textId="77777777" w:rsidR="00D04E03" w:rsidRDefault="00D04E03" w:rsidP="00D04E03">
            <w:r>
              <w:t>Confirmation</w:t>
            </w:r>
          </w:p>
        </w:tc>
        <w:tc>
          <w:tcPr>
            <w:tcW w:w="7050" w:type="dxa"/>
            <w:shd w:val="clear" w:color="auto" w:fill="CCFFCC"/>
          </w:tcPr>
          <w:p w14:paraId="454F721F" w14:textId="77777777" w:rsidR="00D04E03" w:rsidRDefault="00D04E03" w:rsidP="00D04E03">
            <w:r>
              <w:t>Valeur : Oui</w:t>
            </w:r>
          </w:p>
        </w:tc>
      </w:tr>
      <w:tr w:rsidR="00D04E03" w:rsidRPr="001D0A42" w14:paraId="69B24E15" w14:textId="77777777" w:rsidTr="00D04E03">
        <w:tc>
          <w:tcPr>
            <w:tcW w:w="2518" w:type="dxa"/>
            <w:shd w:val="clear" w:color="auto" w:fill="CCFFCC"/>
          </w:tcPr>
          <w:p w14:paraId="27CDDEBB" w14:textId="77777777" w:rsidR="00D04E03" w:rsidRPr="001D0A42" w:rsidRDefault="00D04E03" w:rsidP="00D04E03">
            <w:r>
              <w:t>Date</w:t>
            </w:r>
          </w:p>
        </w:tc>
        <w:tc>
          <w:tcPr>
            <w:tcW w:w="7050" w:type="dxa"/>
            <w:shd w:val="clear" w:color="auto" w:fill="CCFFCC"/>
          </w:tcPr>
          <w:p w14:paraId="1FE68613" w14:textId="5713E85E" w:rsidR="00D04E03" w:rsidRDefault="00D04E03" w:rsidP="002D5009">
            <w:r>
              <w:t xml:space="preserve">Valeur : Date </w:t>
            </w:r>
            <w:r w:rsidR="002D5009">
              <w:t>de la confirmation</w:t>
            </w:r>
          </w:p>
        </w:tc>
      </w:tr>
      <w:tr w:rsidR="00D04E03" w:rsidRPr="001D0A42" w14:paraId="319D8CD3" w14:textId="77777777" w:rsidTr="00D04E03">
        <w:tc>
          <w:tcPr>
            <w:tcW w:w="2518" w:type="dxa"/>
            <w:shd w:val="clear" w:color="auto" w:fill="CCFFCC"/>
          </w:tcPr>
          <w:p w14:paraId="786A6AE5" w14:textId="77777777" w:rsidR="00D04E03" w:rsidRPr="001D0A42" w:rsidRDefault="00D04E03" w:rsidP="00D04E03">
            <w:r>
              <w:t>Paroisse</w:t>
            </w:r>
          </w:p>
        </w:tc>
        <w:tc>
          <w:tcPr>
            <w:tcW w:w="7050" w:type="dxa"/>
            <w:shd w:val="clear" w:color="auto" w:fill="CCFFCC"/>
          </w:tcPr>
          <w:p w14:paraId="2593C948" w14:textId="77777777" w:rsidR="00D04E03" w:rsidRDefault="00D04E03" w:rsidP="00D04E03">
            <w:r>
              <w:t>Valeur : Paroisse où a eu lieu la confirmation</w:t>
            </w:r>
          </w:p>
        </w:tc>
      </w:tr>
    </w:tbl>
    <w:p w14:paraId="043040F0" w14:textId="77777777" w:rsidR="00181EF1" w:rsidRDefault="00181EF1" w:rsidP="00181EF1">
      <w:pPr>
        <w:pStyle w:val="Titre3"/>
      </w:pPr>
      <w:r>
        <w:t>Fin de catéchisme</w:t>
      </w:r>
    </w:p>
    <w:p w14:paraId="4A37F933" w14:textId="77777777" w:rsidR="00181EF1" w:rsidRDefault="00181EF1" w:rsidP="00181EF1">
      <w:r>
        <w:t>Le titre du registres est : Registre des fins de catéchisme</w:t>
      </w:r>
    </w:p>
    <w:p w14:paraId="605FF457" w14:textId="77777777" w:rsidR="00181EF1" w:rsidRDefault="00181EF1" w:rsidP="00181EF1">
      <w:r>
        <w:t>Pour chaque inscription, les rubriques à prendre en compte sont :</w:t>
      </w:r>
    </w:p>
    <w:tbl>
      <w:tblPr>
        <w:tblStyle w:val="Grille"/>
        <w:tblW w:w="0" w:type="auto"/>
        <w:tblLook w:val="04A0" w:firstRow="1" w:lastRow="0" w:firstColumn="1" w:lastColumn="0" w:noHBand="0" w:noVBand="1"/>
      </w:tblPr>
      <w:tblGrid>
        <w:gridCol w:w="2518"/>
        <w:gridCol w:w="7050"/>
      </w:tblGrid>
      <w:tr w:rsidR="001D0A42" w:rsidRPr="001D0A42" w14:paraId="57887F12" w14:textId="77777777" w:rsidTr="00D66743">
        <w:tc>
          <w:tcPr>
            <w:tcW w:w="2518" w:type="dxa"/>
            <w:shd w:val="clear" w:color="auto" w:fill="FFFF00"/>
          </w:tcPr>
          <w:p w14:paraId="5C2D8D23" w14:textId="77777777" w:rsidR="001D0A42" w:rsidRPr="001D0A42" w:rsidRDefault="001D0A42" w:rsidP="001D0A42">
            <w:r w:rsidRPr="001D0A42">
              <w:t>Nom </w:t>
            </w:r>
          </w:p>
        </w:tc>
        <w:tc>
          <w:tcPr>
            <w:tcW w:w="7050" w:type="dxa"/>
          </w:tcPr>
          <w:p w14:paraId="5A8C6841" w14:textId="77777777" w:rsidR="001D0A42" w:rsidRPr="001D0A42" w:rsidRDefault="001D0A42" w:rsidP="001D0A42"/>
        </w:tc>
      </w:tr>
      <w:tr w:rsidR="001D0A42" w:rsidRPr="001D0A42" w14:paraId="22D1EE6F" w14:textId="77777777" w:rsidTr="00D66743">
        <w:tc>
          <w:tcPr>
            <w:tcW w:w="2518" w:type="dxa"/>
            <w:shd w:val="clear" w:color="auto" w:fill="FFFF00"/>
          </w:tcPr>
          <w:p w14:paraId="2A7FC03D" w14:textId="77777777" w:rsidR="001D0A42" w:rsidRPr="001D0A42" w:rsidRDefault="001D0A42" w:rsidP="001D0A42">
            <w:r w:rsidRPr="001D0A42">
              <w:t>Prénom usuel</w:t>
            </w:r>
          </w:p>
        </w:tc>
        <w:tc>
          <w:tcPr>
            <w:tcW w:w="7050" w:type="dxa"/>
          </w:tcPr>
          <w:p w14:paraId="01FEB0D1" w14:textId="77777777" w:rsidR="001D0A42" w:rsidRPr="001D0A42" w:rsidRDefault="001D0A42" w:rsidP="001D0A42"/>
        </w:tc>
      </w:tr>
      <w:tr w:rsidR="00E807CB" w:rsidRPr="001D0A42" w14:paraId="749DD40C" w14:textId="77777777" w:rsidTr="001D0A42">
        <w:tc>
          <w:tcPr>
            <w:tcW w:w="2518" w:type="dxa"/>
          </w:tcPr>
          <w:p w14:paraId="6AB4EE1E" w14:textId="77777777" w:rsidR="00E807CB" w:rsidRPr="001D0A42" w:rsidRDefault="00E807CB" w:rsidP="001D0A42">
            <w:r w:rsidRPr="001D0A42">
              <w:t>Autres prénoms</w:t>
            </w:r>
          </w:p>
        </w:tc>
        <w:tc>
          <w:tcPr>
            <w:tcW w:w="7050" w:type="dxa"/>
          </w:tcPr>
          <w:p w14:paraId="3A1FE4EB" w14:textId="77777777" w:rsidR="00E807CB" w:rsidRPr="001D0A42" w:rsidRDefault="00E807CB" w:rsidP="001D0A42">
            <w:r>
              <w:t>Si connus</w:t>
            </w:r>
          </w:p>
        </w:tc>
      </w:tr>
      <w:tr w:rsidR="00AC513B" w:rsidRPr="001D0A42" w14:paraId="78960717" w14:textId="77777777" w:rsidTr="00AC513B">
        <w:tc>
          <w:tcPr>
            <w:tcW w:w="2518" w:type="dxa"/>
            <w:shd w:val="clear" w:color="auto" w:fill="FFFF00"/>
          </w:tcPr>
          <w:p w14:paraId="65DCD7E7" w14:textId="77777777" w:rsidR="00AC513B" w:rsidRPr="001D0A42" w:rsidRDefault="00AC513B" w:rsidP="00AC513B">
            <w:r w:rsidRPr="001D0A42">
              <w:t>Date de naissance</w:t>
            </w:r>
          </w:p>
        </w:tc>
        <w:tc>
          <w:tcPr>
            <w:tcW w:w="7050" w:type="dxa"/>
          </w:tcPr>
          <w:p w14:paraId="6453A962" w14:textId="77777777" w:rsidR="00AC513B" w:rsidRPr="001D0A42" w:rsidRDefault="00AC513B" w:rsidP="00AC513B"/>
        </w:tc>
      </w:tr>
      <w:tr w:rsidR="00E807CB" w:rsidRPr="001D0A42" w14:paraId="639C1E63" w14:textId="77777777" w:rsidTr="00D66743">
        <w:tc>
          <w:tcPr>
            <w:tcW w:w="2518" w:type="dxa"/>
            <w:shd w:val="clear" w:color="auto" w:fill="FFFF00"/>
          </w:tcPr>
          <w:p w14:paraId="2E9AEC2D" w14:textId="77777777" w:rsidR="00E807CB" w:rsidRPr="001D0A42" w:rsidRDefault="00E807CB" w:rsidP="001D0A42">
            <w:r w:rsidRPr="001D0A42">
              <w:t>Domicile</w:t>
            </w:r>
          </w:p>
        </w:tc>
        <w:tc>
          <w:tcPr>
            <w:tcW w:w="7050" w:type="dxa"/>
          </w:tcPr>
          <w:p w14:paraId="086346B4" w14:textId="77777777" w:rsidR="00E807CB" w:rsidRPr="001D0A42" w:rsidRDefault="00E807CB" w:rsidP="001D0A42">
            <w:r>
              <w:t>La localité suffit</w:t>
            </w:r>
          </w:p>
        </w:tc>
      </w:tr>
      <w:tr w:rsidR="00E807CB" w:rsidRPr="001D0A42" w14:paraId="6533EB77" w14:textId="77777777" w:rsidTr="00D66743">
        <w:tc>
          <w:tcPr>
            <w:tcW w:w="2518" w:type="dxa"/>
            <w:shd w:val="clear" w:color="auto" w:fill="FFFF00"/>
          </w:tcPr>
          <w:p w14:paraId="7746A23D" w14:textId="77777777" w:rsidR="00E807CB" w:rsidRPr="001D0A42" w:rsidRDefault="00E807CB" w:rsidP="001D0A42">
            <w:r w:rsidRPr="001D0A42">
              <w:t>Paroisse officielle</w:t>
            </w:r>
          </w:p>
        </w:tc>
        <w:tc>
          <w:tcPr>
            <w:tcW w:w="7050" w:type="dxa"/>
          </w:tcPr>
          <w:p w14:paraId="6BCAFC0A" w14:textId="77777777" w:rsidR="00E807CB" w:rsidRPr="001D0A42" w:rsidRDefault="00E807CB" w:rsidP="001D0A42">
            <w:r>
              <w:t>Elle est toujours donnée par AIDER</w:t>
            </w:r>
          </w:p>
        </w:tc>
      </w:tr>
      <w:tr w:rsidR="00E807CB" w:rsidRPr="001D0A42" w14:paraId="2051B914" w14:textId="77777777" w:rsidTr="001D0A42">
        <w:tc>
          <w:tcPr>
            <w:tcW w:w="2518" w:type="dxa"/>
          </w:tcPr>
          <w:p w14:paraId="13DD1A5C" w14:textId="77777777" w:rsidR="00E807CB" w:rsidRPr="001D0A42" w:rsidRDefault="00E807CB" w:rsidP="001D0A42">
            <w:r w:rsidRPr="001D0A42">
              <w:t>Nom du père</w:t>
            </w:r>
          </w:p>
        </w:tc>
        <w:tc>
          <w:tcPr>
            <w:tcW w:w="7050" w:type="dxa"/>
          </w:tcPr>
          <w:p w14:paraId="24490501" w14:textId="77777777" w:rsidR="00E807CB" w:rsidRPr="001D0A42" w:rsidRDefault="00E807CB" w:rsidP="001D0A42"/>
        </w:tc>
      </w:tr>
      <w:tr w:rsidR="00E807CB" w:rsidRPr="001D0A42" w14:paraId="1B161067" w14:textId="77777777" w:rsidTr="001D0A42">
        <w:tc>
          <w:tcPr>
            <w:tcW w:w="2518" w:type="dxa"/>
          </w:tcPr>
          <w:p w14:paraId="7A35F334" w14:textId="77777777" w:rsidR="00E807CB" w:rsidRPr="001D0A42" w:rsidRDefault="00E807CB" w:rsidP="001D0A42">
            <w:r w:rsidRPr="001D0A42">
              <w:t>Prénom du père</w:t>
            </w:r>
          </w:p>
        </w:tc>
        <w:tc>
          <w:tcPr>
            <w:tcW w:w="7050" w:type="dxa"/>
          </w:tcPr>
          <w:p w14:paraId="02C001EA" w14:textId="77777777" w:rsidR="00E807CB" w:rsidRPr="001D0A42" w:rsidRDefault="00E807CB" w:rsidP="001D0A42"/>
        </w:tc>
      </w:tr>
      <w:tr w:rsidR="00E807CB" w:rsidRPr="001D0A42" w14:paraId="2473CD17" w14:textId="77777777" w:rsidTr="001D0A42">
        <w:tc>
          <w:tcPr>
            <w:tcW w:w="2518" w:type="dxa"/>
          </w:tcPr>
          <w:p w14:paraId="38800135" w14:textId="77777777" w:rsidR="00E807CB" w:rsidRPr="001D0A42" w:rsidRDefault="00E807CB" w:rsidP="001D0A42">
            <w:r w:rsidRPr="001D0A42">
              <w:t>Nom de la mère</w:t>
            </w:r>
          </w:p>
        </w:tc>
        <w:tc>
          <w:tcPr>
            <w:tcW w:w="7050" w:type="dxa"/>
          </w:tcPr>
          <w:p w14:paraId="21BB2B2B" w14:textId="77777777" w:rsidR="00E807CB" w:rsidRPr="001D0A42" w:rsidRDefault="00E807CB" w:rsidP="001D0A42"/>
        </w:tc>
      </w:tr>
      <w:tr w:rsidR="00E807CB" w:rsidRPr="001D0A42" w14:paraId="5604306B" w14:textId="77777777" w:rsidTr="001D0A42">
        <w:tc>
          <w:tcPr>
            <w:tcW w:w="2518" w:type="dxa"/>
          </w:tcPr>
          <w:p w14:paraId="098FB53D" w14:textId="77777777" w:rsidR="00E807CB" w:rsidRPr="001D0A42" w:rsidRDefault="00E807CB" w:rsidP="001D0A42">
            <w:r w:rsidRPr="001D0A42">
              <w:t>Prénom de la mère</w:t>
            </w:r>
          </w:p>
        </w:tc>
        <w:tc>
          <w:tcPr>
            <w:tcW w:w="7050" w:type="dxa"/>
          </w:tcPr>
          <w:p w14:paraId="69289C61" w14:textId="77777777" w:rsidR="00E807CB" w:rsidRPr="001D0A42" w:rsidRDefault="00E807CB" w:rsidP="001D0A42"/>
        </w:tc>
      </w:tr>
      <w:tr w:rsidR="00E807CB" w:rsidRPr="001D0A42" w14:paraId="492C915F" w14:textId="77777777" w:rsidTr="00D66743">
        <w:tc>
          <w:tcPr>
            <w:tcW w:w="2518" w:type="dxa"/>
            <w:shd w:val="clear" w:color="auto" w:fill="FFFF00"/>
          </w:tcPr>
          <w:p w14:paraId="79C26A62" w14:textId="77777777" w:rsidR="00E807CB" w:rsidRPr="001D0A42" w:rsidRDefault="00E807CB" w:rsidP="001D0A42">
            <w:r w:rsidRPr="001D0A42">
              <w:t>Lieu de la célébration</w:t>
            </w:r>
          </w:p>
        </w:tc>
        <w:tc>
          <w:tcPr>
            <w:tcW w:w="7050" w:type="dxa"/>
          </w:tcPr>
          <w:p w14:paraId="327838EC" w14:textId="77777777" w:rsidR="00E807CB" w:rsidRPr="001D0A42" w:rsidRDefault="00E807CB" w:rsidP="001D0A42"/>
        </w:tc>
      </w:tr>
      <w:tr w:rsidR="00E807CB" w:rsidRPr="001D0A42" w14:paraId="1D876657" w14:textId="77777777" w:rsidTr="00D66743">
        <w:tc>
          <w:tcPr>
            <w:tcW w:w="2518" w:type="dxa"/>
            <w:shd w:val="clear" w:color="auto" w:fill="FFFF00"/>
          </w:tcPr>
          <w:p w14:paraId="4DD1C8F8" w14:textId="77777777" w:rsidR="00E807CB" w:rsidRPr="001D0A42" w:rsidRDefault="00E807CB" w:rsidP="001D0A42">
            <w:r w:rsidRPr="001D0A42">
              <w:t>Date de la célébration</w:t>
            </w:r>
          </w:p>
        </w:tc>
        <w:tc>
          <w:tcPr>
            <w:tcW w:w="7050" w:type="dxa"/>
          </w:tcPr>
          <w:p w14:paraId="0417BBAC" w14:textId="77777777" w:rsidR="00E807CB" w:rsidRPr="001D0A42" w:rsidRDefault="00E807CB" w:rsidP="001D0A42"/>
        </w:tc>
      </w:tr>
      <w:tr w:rsidR="00E807CB" w:rsidRPr="001D0A42" w14:paraId="4B258175" w14:textId="77777777" w:rsidTr="00D66743">
        <w:tc>
          <w:tcPr>
            <w:tcW w:w="2518" w:type="dxa"/>
            <w:shd w:val="clear" w:color="auto" w:fill="FFFF00"/>
          </w:tcPr>
          <w:p w14:paraId="6E6DDB90" w14:textId="77777777" w:rsidR="00E807CB" w:rsidRPr="001D0A42" w:rsidRDefault="00E807CB" w:rsidP="001D0A42">
            <w:r w:rsidRPr="001D0A42">
              <w:t>Ministre officiant</w:t>
            </w:r>
          </w:p>
        </w:tc>
        <w:tc>
          <w:tcPr>
            <w:tcW w:w="7050" w:type="dxa"/>
          </w:tcPr>
          <w:p w14:paraId="078D19DA" w14:textId="77777777" w:rsidR="00E807CB" w:rsidRPr="001D0A42" w:rsidRDefault="00E807CB" w:rsidP="001D0A42"/>
        </w:tc>
      </w:tr>
      <w:tr w:rsidR="00D04E03" w:rsidRPr="001D0A42" w14:paraId="55E48358" w14:textId="77777777" w:rsidTr="00D04E03">
        <w:tc>
          <w:tcPr>
            <w:tcW w:w="2518" w:type="dxa"/>
            <w:shd w:val="clear" w:color="auto" w:fill="CCFFCC"/>
          </w:tcPr>
          <w:p w14:paraId="78E4475B" w14:textId="77777777" w:rsidR="00D04E03" w:rsidRDefault="00D04E03" w:rsidP="00D04E03">
            <w:r>
              <w:t>Fin de catéchisme</w:t>
            </w:r>
          </w:p>
        </w:tc>
        <w:tc>
          <w:tcPr>
            <w:tcW w:w="7050" w:type="dxa"/>
            <w:shd w:val="clear" w:color="auto" w:fill="CCFFCC"/>
          </w:tcPr>
          <w:p w14:paraId="689276CD" w14:textId="77777777" w:rsidR="00D04E03" w:rsidRDefault="00D04E03" w:rsidP="00D04E03">
            <w:r>
              <w:t>Valeur : Oui</w:t>
            </w:r>
          </w:p>
        </w:tc>
      </w:tr>
      <w:tr w:rsidR="00D04E03" w:rsidRPr="001D0A42" w14:paraId="130980AB" w14:textId="77777777" w:rsidTr="00D04E03">
        <w:tc>
          <w:tcPr>
            <w:tcW w:w="2518" w:type="dxa"/>
            <w:shd w:val="clear" w:color="auto" w:fill="CCFFCC"/>
          </w:tcPr>
          <w:p w14:paraId="3A8F9DE3" w14:textId="77777777" w:rsidR="00D04E03" w:rsidRPr="001D0A42" w:rsidRDefault="00D04E03" w:rsidP="00D04E03">
            <w:r>
              <w:t>Date</w:t>
            </w:r>
          </w:p>
        </w:tc>
        <w:tc>
          <w:tcPr>
            <w:tcW w:w="7050" w:type="dxa"/>
            <w:shd w:val="clear" w:color="auto" w:fill="CCFFCC"/>
          </w:tcPr>
          <w:p w14:paraId="32A8DBEA" w14:textId="77777777" w:rsidR="00D04E03" w:rsidRDefault="00D04E03" w:rsidP="00D04E03">
            <w:r>
              <w:t>Valeur : Date de la fin de catéchisme</w:t>
            </w:r>
          </w:p>
        </w:tc>
      </w:tr>
      <w:tr w:rsidR="00D04E03" w:rsidRPr="001D0A42" w14:paraId="6289A74A" w14:textId="77777777" w:rsidTr="00D04E03">
        <w:tc>
          <w:tcPr>
            <w:tcW w:w="2518" w:type="dxa"/>
            <w:shd w:val="clear" w:color="auto" w:fill="CCFFCC"/>
          </w:tcPr>
          <w:p w14:paraId="6E99DFBC" w14:textId="77777777" w:rsidR="00D04E03" w:rsidRPr="001D0A42" w:rsidRDefault="00D04E03" w:rsidP="00D04E03">
            <w:r>
              <w:t>Paroisse</w:t>
            </w:r>
          </w:p>
        </w:tc>
        <w:tc>
          <w:tcPr>
            <w:tcW w:w="7050" w:type="dxa"/>
            <w:shd w:val="clear" w:color="auto" w:fill="CCFFCC"/>
          </w:tcPr>
          <w:p w14:paraId="2029114E" w14:textId="77777777" w:rsidR="00D04E03" w:rsidRDefault="00D04E03" w:rsidP="00D04E03">
            <w:r>
              <w:t>Valeur : Paroisse où a eu lieu la fin de catéchisme</w:t>
            </w:r>
          </w:p>
        </w:tc>
      </w:tr>
    </w:tbl>
    <w:p w14:paraId="55E3A670" w14:textId="77777777" w:rsidR="00181EF1" w:rsidRDefault="00181EF1" w:rsidP="00181EF1"/>
    <w:p w14:paraId="1974E763" w14:textId="77777777" w:rsidR="00181EF1" w:rsidRDefault="00181EF1" w:rsidP="00181EF1">
      <w:pPr>
        <w:pStyle w:val="Titre3"/>
      </w:pPr>
      <w:r>
        <w:t>Mariage</w:t>
      </w:r>
    </w:p>
    <w:p w14:paraId="34DD8C7E" w14:textId="77777777" w:rsidR="00181EF1" w:rsidRDefault="00181EF1" w:rsidP="00181EF1">
      <w:r>
        <w:t>Le titre du registres est : Registre des bénédictions de mariage</w:t>
      </w:r>
    </w:p>
    <w:p w14:paraId="32639B36" w14:textId="77777777" w:rsidR="00181EF1" w:rsidRDefault="00181EF1" w:rsidP="00181EF1">
      <w:r>
        <w:t>Pour chaque inscription, les rubriques à prendre en compte sont :</w:t>
      </w:r>
    </w:p>
    <w:tbl>
      <w:tblPr>
        <w:tblStyle w:val="Grille"/>
        <w:tblW w:w="5000" w:type="pct"/>
        <w:tblLook w:val="04A0" w:firstRow="1" w:lastRow="0" w:firstColumn="1" w:lastColumn="0" w:noHBand="0" w:noVBand="1"/>
      </w:tblPr>
      <w:tblGrid>
        <w:gridCol w:w="2518"/>
        <w:gridCol w:w="7050"/>
      </w:tblGrid>
      <w:tr w:rsidR="001D0A42" w:rsidRPr="001D0A42" w14:paraId="1147E367" w14:textId="77777777" w:rsidTr="00D04E03">
        <w:tc>
          <w:tcPr>
            <w:tcW w:w="1316" w:type="pct"/>
          </w:tcPr>
          <w:p w14:paraId="32462D80" w14:textId="77777777" w:rsidR="001D0A42" w:rsidRPr="001D0A42" w:rsidRDefault="001D0A42" w:rsidP="001D0A42">
            <w:r w:rsidRPr="001D0A42">
              <w:t>Epoux :</w:t>
            </w:r>
          </w:p>
        </w:tc>
        <w:tc>
          <w:tcPr>
            <w:tcW w:w="3684" w:type="pct"/>
          </w:tcPr>
          <w:p w14:paraId="494C5AE5" w14:textId="77777777" w:rsidR="001D0A42" w:rsidRPr="001D0A42" w:rsidRDefault="001D0A42" w:rsidP="001D0A42"/>
        </w:tc>
      </w:tr>
      <w:tr w:rsidR="001D0A42" w:rsidRPr="001D0A42" w14:paraId="77316DFD" w14:textId="77777777" w:rsidTr="00D04E03">
        <w:tc>
          <w:tcPr>
            <w:tcW w:w="1316" w:type="pct"/>
            <w:shd w:val="clear" w:color="auto" w:fill="FFFF00"/>
          </w:tcPr>
          <w:p w14:paraId="0DEBA297" w14:textId="77777777" w:rsidR="001D0A42" w:rsidRPr="001D0A42" w:rsidRDefault="001D0A42" w:rsidP="001D0A42">
            <w:pPr>
              <w:pStyle w:val="Paragraphedeliste"/>
              <w:numPr>
                <w:ilvl w:val="0"/>
                <w:numId w:val="14"/>
              </w:numPr>
              <w:ind w:left="227" w:hanging="227"/>
            </w:pPr>
            <w:r w:rsidRPr="001D0A42">
              <w:t>Nom</w:t>
            </w:r>
          </w:p>
        </w:tc>
        <w:tc>
          <w:tcPr>
            <w:tcW w:w="3684" w:type="pct"/>
          </w:tcPr>
          <w:p w14:paraId="23C928DD" w14:textId="77777777" w:rsidR="001D0A42" w:rsidRPr="001D0A42" w:rsidRDefault="001D0A42" w:rsidP="001D0A42"/>
        </w:tc>
      </w:tr>
      <w:tr w:rsidR="001D0A42" w:rsidRPr="001D0A42" w14:paraId="5279EB28" w14:textId="77777777" w:rsidTr="00D04E03">
        <w:tc>
          <w:tcPr>
            <w:tcW w:w="1316" w:type="pct"/>
            <w:shd w:val="clear" w:color="auto" w:fill="FFFF00"/>
          </w:tcPr>
          <w:p w14:paraId="3E557C98" w14:textId="77777777" w:rsidR="001D0A42" w:rsidRPr="001D0A42" w:rsidRDefault="001D0A42" w:rsidP="001D0A42">
            <w:pPr>
              <w:pStyle w:val="Paragraphedeliste"/>
              <w:numPr>
                <w:ilvl w:val="0"/>
                <w:numId w:val="14"/>
              </w:numPr>
              <w:ind w:left="227" w:hanging="227"/>
            </w:pPr>
            <w:r w:rsidRPr="001D0A42">
              <w:t>Prénom usuel</w:t>
            </w:r>
          </w:p>
        </w:tc>
        <w:tc>
          <w:tcPr>
            <w:tcW w:w="3684" w:type="pct"/>
          </w:tcPr>
          <w:p w14:paraId="7099AC75" w14:textId="77777777" w:rsidR="001D0A42" w:rsidRPr="001D0A42" w:rsidRDefault="001D0A42" w:rsidP="001D0A42"/>
        </w:tc>
      </w:tr>
      <w:tr w:rsidR="001D0A42" w:rsidRPr="001D0A42" w14:paraId="1B51B9C7" w14:textId="77777777" w:rsidTr="00D04E03">
        <w:tc>
          <w:tcPr>
            <w:tcW w:w="1316" w:type="pct"/>
            <w:shd w:val="clear" w:color="auto" w:fill="auto"/>
          </w:tcPr>
          <w:p w14:paraId="2A3F31AD" w14:textId="77777777" w:rsidR="001D0A42" w:rsidRPr="001D0A42" w:rsidRDefault="001D0A42" w:rsidP="001D0A42">
            <w:pPr>
              <w:pStyle w:val="Paragraphedeliste"/>
              <w:numPr>
                <w:ilvl w:val="0"/>
                <w:numId w:val="14"/>
              </w:numPr>
              <w:ind w:left="227" w:hanging="227"/>
            </w:pPr>
            <w:r w:rsidRPr="001D0A42">
              <w:t>Autres prénoms</w:t>
            </w:r>
          </w:p>
        </w:tc>
        <w:tc>
          <w:tcPr>
            <w:tcW w:w="3684" w:type="pct"/>
          </w:tcPr>
          <w:p w14:paraId="55619303" w14:textId="77777777" w:rsidR="001D0A42" w:rsidRPr="001D0A42" w:rsidRDefault="001D0A42" w:rsidP="001D0A42"/>
        </w:tc>
      </w:tr>
      <w:tr w:rsidR="001D0A42" w:rsidRPr="001D0A42" w14:paraId="29C21F11" w14:textId="77777777" w:rsidTr="00D04E03">
        <w:tc>
          <w:tcPr>
            <w:tcW w:w="1316" w:type="pct"/>
            <w:shd w:val="clear" w:color="auto" w:fill="FFFF00"/>
          </w:tcPr>
          <w:p w14:paraId="2950B90C" w14:textId="77777777" w:rsidR="001D0A42" w:rsidRPr="001D0A42" w:rsidRDefault="001D0A42" w:rsidP="001D0A42">
            <w:pPr>
              <w:pStyle w:val="Paragraphedeliste"/>
              <w:numPr>
                <w:ilvl w:val="0"/>
                <w:numId w:val="14"/>
              </w:numPr>
              <w:ind w:left="227" w:hanging="227"/>
            </w:pPr>
            <w:r w:rsidRPr="001D0A42">
              <w:t>Date de naissance</w:t>
            </w:r>
          </w:p>
        </w:tc>
        <w:tc>
          <w:tcPr>
            <w:tcW w:w="3684" w:type="pct"/>
          </w:tcPr>
          <w:p w14:paraId="18D7CC37" w14:textId="77777777" w:rsidR="001D0A42" w:rsidRPr="001D0A42" w:rsidRDefault="001D0A42" w:rsidP="001D0A42"/>
        </w:tc>
      </w:tr>
      <w:tr w:rsidR="001D0A42" w:rsidRPr="001D0A42" w14:paraId="5BF78689" w14:textId="77777777" w:rsidTr="00D04E03">
        <w:tc>
          <w:tcPr>
            <w:tcW w:w="1316" w:type="pct"/>
          </w:tcPr>
          <w:p w14:paraId="172E94C9" w14:textId="77777777" w:rsidR="001D0A42" w:rsidRPr="001D0A42" w:rsidRDefault="001D0A42" w:rsidP="001D0A42">
            <w:pPr>
              <w:pStyle w:val="Paragraphedeliste"/>
              <w:numPr>
                <w:ilvl w:val="0"/>
                <w:numId w:val="14"/>
              </w:numPr>
              <w:ind w:left="227" w:hanging="227"/>
            </w:pPr>
            <w:r w:rsidRPr="001D0A42">
              <w:t>Nom du père</w:t>
            </w:r>
          </w:p>
        </w:tc>
        <w:tc>
          <w:tcPr>
            <w:tcW w:w="3684" w:type="pct"/>
          </w:tcPr>
          <w:p w14:paraId="710EB30A" w14:textId="77777777" w:rsidR="001D0A42" w:rsidRPr="001D0A42" w:rsidRDefault="001D0A42" w:rsidP="001D0A42"/>
        </w:tc>
      </w:tr>
      <w:tr w:rsidR="001D0A42" w:rsidRPr="001D0A42" w14:paraId="0ED136DD" w14:textId="77777777" w:rsidTr="00D04E03">
        <w:tc>
          <w:tcPr>
            <w:tcW w:w="1316" w:type="pct"/>
          </w:tcPr>
          <w:p w14:paraId="41F11202" w14:textId="77777777" w:rsidR="001D0A42" w:rsidRPr="001D0A42" w:rsidRDefault="001D0A42" w:rsidP="001D0A42">
            <w:pPr>
              <w:pStyle w:val="Paragraphedeliste"/>
              <w:numPr>
                <w:ilvl w:val="0"/>
                <w:numId w:val="14"/>
              </w:numPr>
              <w:ind w:left="227" w:hanging="227"/>
            </w:pPr>
            <w:r w:rsidRPr="001D0A42">
              <w:t>Prénom du père</w:t>
            </w:r>
          </w:p>
        </w:tc>
        <w:tc>
          <w:tcPr>
            <w:tcW w:w="3684" w:type="pct"/>
          </w:tcPr>
          <w:p w14:paraId="584CA134" w14:textId="77777777" w:rsidR="001D0A42" w:rsidRPr="001D0A42" w:rsidRDefault="001D0A42" w:rsidP="001D0A42"/>
        </w:tc>
      </w:tr>
      <w:tr w:rsidR="001D0A42" w:rsidRPr="001D0A42" w14:paraId="35CE556F" w14:textId="77777777" w:rsidTr="00D04E03">
        <w:tc>
          <w:tcPr>
            <w:tcW w:w="1316" w:type="pct"/>
          </w:tcPr>
          <w:p w14:paraId="0B327024" w14:textId="77777777" w:rsidR="001D0A42" w:rsidRPr="001D0A42" w:rsidRDefault="001D0A42" w:rsidP="001D0A42">
            <w:pPr>
              <w:pStyle w:val="Paragraphedeliste"/>
              <w:numPr>
                <w:ilvl w:val="0"/>
                <w:numId w:val="14"/>
              </w:numPr>
              <w:ind w:left="227" w:hanging="227"/>
            </w:pPr>
            <w:r w:rsidRPr="001D0A42">
              <w:t>Nom de la mère</w:t>
            </w:r>
          </w:p>
        </w:tc>
        <w:tc>
          <w:tcPr>
            <w:tcW w:w="3684" w:type="pct"/>
          </w:tcPr>
          <w:p w14:paraId="2904BCDE" w14:textId="77777777" w:rsidR="001D0A42" w:rsidRPr="001D0A42" w:rsidRDefault="001D0A42" w:rsidP="001D0A42"/>
        </w:tc>
      </w:tr>
      <w:tr w:rsidR="001D0A42" w:rsidRPr="001D0A42" w14:paraId="28A9EF11" w14:textId="77777777" w:rsidTr="00D04E03">
        <w:tc>
          <w:tcPr>
            <w:tcW w:w="1316" w:type="pct"/>
          </w:tcPr>
          <w:p w14:paraId="47B0536C" w14:textId="77777777" w:rsidR="001D0A42" w:rsidRPr="001D0A42" w:rsidRDefault="001D0A42" w:rsidP="001D0A42">
            <w:pPr>
              <w:pStyle w:val="Paragraphedeliste"/>
              <w:numPr>
                <w:ilvl w:val="0"/>
                <w:numId w:val="14"/>
              </w:numPr>
              <w:ind w:left="227" w:hanging="227"/>
            </w:pPr>
            <w:r w:rsidRPr="001D0A42">
              <w:t>Prénom de la mère</w:t>
            </w:r>
          </w:p>
        </w:tc>
        <w:tc>
          <w:tcPr>
            <w:tcW w:w="3684" w:type="pct"/>
          </w:tcPr>
          <w:p w14:paraId="527D36BE" w14:textId="77777777" w:rsidR="001D0A42" w:rsidRPr="001D0A42" w:rsidRDefault="001D0A42" w:rsidP="001D0A42"/>
        </w:tc>
      </w:tr>
      <w:tr w:rsidR="001D0A42" w:rsidRPr="001D0A42" w14:paraId="78AB130C" w14:textId="77777777" w:rsidTr="00D04E03">
        <w:tc>
          <w:tcPr>
            <w:tcW w:w="1316" w:type="pct"/>
          </w:tcPr>
          <w:p w14:paraId="1A452310" w14:textId="77777777" w:rsidR="001D0A42" w:rsidRPr="001D0A42" w:rsidRDefault="001D0A42" w:rsidP="001D0A42">
            <w:r w:rsidRPr="001D0A42">
              <w:t>Epouse</w:t>
            </w:r>
          </w:p>
        </w:tc>
        <w:tc>
          <w:tcPr>
            <w:tcW w:w="3684" w:type="pct"/>
          </w:tcPr>
          <w:p w14:paraId="695EE604" w14:textId="77777777" w:rsidR="001D0A42" w:rsidRPr="001D0A42" w:rsidRDefault="001D0A42" w:rsidP="001D0A42"/>
        </w:tc>
      </w:tr>
      <w:tr w:rsidR="001D0A42" w:rsidRPr="001D0A42" w14:paraId="6D00F9FD" w14:textId="77777777" w:rsidTr="00D04E03">
        <w:tc>
          <w:tcPr>
            <w:tcW w:w="1316" w:type="pct"/>
            <w:shd w:val="clear" w:color="auto" w:fill="FFFF00"/>
          </w:tcPr>
          <w:p w14:paraId="5606AD44" w14:textId="77777777" w:rsidR="001D0A42" w:rsidRPr="001D0A42" w:rsidRDefault="001D0A42" w:rsidP="001D0A42">
            <w:pPr>
              <w:pStyle w:val="Paragraphedeliste"/>
              <w:numPr>
                <w:ilvl w:val="0"/>
                <w:numId w:val="14"/>
              </w:numPr>
              <w:ind w:left="227" w:hanging="227"/>
            </w:pPr>
            <w:r w:rsidRPr="001D0A42">
              <w:t>Nom</w:t>
            </w:r>
          </w:p>
        </w:tc>
        <w:tc>
          <w:tcPr>
            <w:tcW w:w="3684" w:type="pct"/>
          </w:tcPr>
          <w:p w14:paraId="5931F7EC" w14:textId="77777777" w:rsidR="001D0A42" w:rsidRPr="001D0A42" w:rsidRDefault="001D0A42" w:rsidP="001D0A42"/>
        </w:tc>
      </w:tr>
      <w:tr w:rsidR="001D0A42" w:rsidRPr="001D0A42" w14:paraId="4E63B46A" w14:textId="77777777" w:rsidTr="00D04E03">
        <w:tc>
          <w:tcPr>
            <w:tcW w:w="1316" w:type="pct"/>
            <w:shd w:val="clear" w:color="auto" w:fill="FFFF00"/>
          </w:tcPr>
          <w:p w14:paraId="59835645" w14:textId="77777777" w:rsidR="001D0A42" w:rsidRPr="001D0A42" w:rsidRDefault="001D0A42" w:rsidP="001D0A42">
            <w:pPr>
              <w:pStyle w:val="Paragraphedeliste"/>
              <w:numPr>
                <w:ilvl w:val="0"/>
                <w:numId w:val="14"/>
              </w:numPr>
              <w:ind w:left="227" w:hanging="227"/>
            </w:pPr>
            <w:r w:rsidRPr="001D0A42">
              <w:t>Prénom</w:t>
            </w:r>
          </w:p>
        </w:tc>
        <w:tc>
          <w:tcPr>
            <w:tcW w:w="3684" w:type="pct"/>
          </w:tcPr>
          <w:p w14:paraId="1E917C8B" w14:textId="77777777" w:rsidR="001D0A42" w:rsidRPr="001D0A42" w:rsidRDefault="001D0A42" w:rsidP="001D0A42"/>
        </w:tc>
      </w:tr>
      <w:tr w:rsidR="001D0A42" w:rsidRPr="001D0A42" w14:paraId="60084F42" w14:textId="77777777" w:rsidTr="00D04E03">
        <w:tc>
          <w:tcPr>
            <w:tcW w:w="1316" w:type="pct"/>
            <w:shd w:val="clear" w:color="auto" w:fill="auto"/>
          </w:tcPr>
          <w:p w14:paraId="620D3121" w14:textId="77777777" w:rsidR="001D0A42" w:rsidRPr="001D0A42" w:rsidRDefault="001D0A42" w:rsidP="001D0A42">
            <w:pPr>
              <w:pStyle w:val="Paragraphedeliste"/>
              <w:numPr>
                <w:ilvl w:val="0"/>
                <w:numId w:val="14"/>
              </w:numPr>
              <w:ind w:left="227" w:hanging="227"/>
            </w:pPr>
            <w:r w:rsidRPr="001D0A42">
              <w:t>Autres prénoms</w:t>
            </w:r>
          </w:p>
        </w:tc>
        <w:tc>
          <w:tcPr>
            <w:tcW w:w="3684" w:type="pct"/>
          </w:tcPr>
          <w:p w14:paraId="2F22AB09" w14:textId="77777777" w:rsidR="001D0A42" w:rsidRPr="001D0A42" w:rsidRDefault="001D0A42" w:rsidP="001D0A42"/>
        </w:tc>
      </w:tr>
      <w:tr w:rsidR="001D0A42" w:rsidRPr="001D0A42" w14:paraId="363CCE71" w14:textId="77777777" w:rsidTr="00D04E03">
        <w:tc>
          <w:tcPr>
            <w:tcW w:w="1316" w:type="pct"/>
            <w:shd w:val="clear" w:color="auto" w:fill="FFFF00"/>
          </w:tcPr>
          <w:p w14:paraId="39D592C2" w14:textId="77777777" w:rsidR="001D0A42" w:rsidRPr="001D0A42" w:rsidRDefault="001D0A42" w:rsidP="001D0A42">
            <w:pPr>
              <w:pStyle w:val="Paragraphedeliste"/>
              <w:numPr>
                <w:ilvl w:val="0"/>
                <w:numId w:val="14"/>
              </w:numPr>
              <w:ind w:left="227" w:hanging="227"/>
            </w:pPr>
            <w:r w:rsidRPr="001D0A42">
              <w:t>Date de naissance</w:t>
            </w:r>
          </w:p>
        </w:tc>
        <w:tc>
          <w:tcPr>
            <w:tcW w:w="3684" w:type="pct"/>
          </w:tcPr>
          <w:p w14:paraId="516BF903" w14:textId="77777777" w:rsidR="001D0A42" w:rsidRPr="001D0A42" w:rsidRDefault="001D0A42" w:rsidP="001D0A42"/>
        </w:tc>
      </w:tr>
      <w:tr w:rsidR="001D0A42" w:rsidRPr="001D0A42" w14:paraId="02D1471D" w14:textId="77777777" w:rsidTr="00D04E03">
        <w:tc>
          <w:tcPr>
            <w:tcW w:w="1316" w:type="pct"/>
          </w:tcPr>
          <w:p w14:paraId="55C8A389" w14:textId="77777777" w:rsidR="001D0A42" w:rsidRPr="001D0A42" w:rsidRDefault="001D0A42" w:rsidP="001D0A42">
            <w:pPr>
              <w:pStyle w:val="Paragraphedeliste"/>
              <w:numPr>
                <w:ilvl w:val="0"/>
                <w:numId w:val="14"/>
              </w:numPr>
              <w:ind w:left="227" w:hanging="227"/>
            </w:pPr>
            <w:r w:rsidRPr="001D0A42">
              <w:t>Nom du père</w:t>
            </w:r>
          </w:p>
        </w:tc>
        <w:tc>
          <w:tcPr>
            <w:tcW w:w="3684" w:type="pct"/>
          </w:tcPr>
          <w:p w14:paraId="0D369A7C" w14:textId="77777777" w:rsidR="001D0A42" w:rsidRPr="001D0A42" w:rsidRDefault="001D0A42" w:rsidP="001D0A42"/>
        </w:tc>
      </w:tr>
      <w:tr w:rsidR="001D0A42" w:rsidRPr="001D0A42" w14:paraId="0882C94A" w14:textId="77777777" w:rsidTr="00D04E03">
        <w:tc>
          <w:tcPr>
            <w:tcW w:w="1316" w:type="pct"/>
          </w:tcPr>
          <w:p w14:paraId="31A1E2A0" w14:textId="77777777" w:rsidR="001D0A42" w:rsidRPr="001D0A42" w:rsidRDefault="001D0A42" w:rsidP="001D0A42">
            <w:pPr>
              <w:pStyle w:val="Paragraphedeliste"/>
              <w:numPr>
                <w:ilvl w:val="0"/>
                <w:numId w:val="14"/>
              </w:numPr>
              <w:ind w:left="227" w:hanging="227"/>
            </w:pPr>
            <w:r w:rsidRPr="001D0A42">
              <w:t>Prénom du père</w:t>
            </w:r>
          </w:p>
        </w:tc>
        <w:tc>
          <w:tcPr>
            <w:tcW w:w="3684" w:type="pct"/>
          </w:tcPr>
          <w:p w14:paraId="2A7FEBB8" w14:textId="77777777" w:rsidR="001D0A42" w:rsidRPr="001D0A42" w:rsidRDefault="001D0A42" w:rsidP="001D0A42"/>
        </w:tc>
      </w:tr>
      <w:tr w:rsidR="001D0A42" w:rsidRPr="001D0A42" w14:paraId="5B8EE787" w14:textId="77777777" w:rsidTr="00D04E03">
        <w:tc>
          <w:tcPr>
            <w:tcW w:w="1316" w:type="pct"/>
          </w:tcPr>
          <w:p w14:paraId="1C70CE63" w14:textId="77777777" w:rsidR="001D0A42" w:rsidRPr="001D0A42" w:rsidRDefault="001D0A42" w:rsidP="001D0A42">
            <w:pPr>
              <w:pStyle w:val="Paragraphedeliste"/>
              <w:numPr>
                <w:ilvl w:val="0"/>
                <w:numId w:val="14"/>
              </w:numPr>
              <w:ind w:left="227" w:hanging="227"/>
            </w:pPr>
            <w:r w:rsidRPr="001D0A42">
              <w:t>Nom de la mère</w:t>
            </w:r>
          </w:p>
        </w:tc>
        <w:tc>
          <w:tcPr>
            <w:tcW w:w="3684" w:type="pct"/>
          </w:tcPr>
          <w:p w14:paraId="2EAA6FC7" w14:textId="77777777" w:rsidR="001D0A42" w:rsidRPr="001D0A42" w:rsidRDefault="001D0A42" w:rsidP="001D0A42"/>
        </w:tc>
      </w:tr>
      <w:tr w:rsidR="001D0A42" w:rsidRPr="001D0A42" w14:paraId="296A1765" w14:textId="77777777" w:rsidTr="00D04E03">
        <w:tc>
          <w:tcPr>
            <w:tcW w:w="1316" w:type="pct"/>
          </w:tcPr>
          <w:p w14:paraId="145515C4" w14:textId="77777777" w:rsidR="001D0A42" w:rsidRPr="001D0A42" w:rsidRDefault="001D0A42" w:rsidP="001D0A42">
            <w:pPr>
              <w:pStyle w:val="Paragraphedeliste"/>
              <w:numPr>
                <w:ilvl w:val="0"/>
                <w:numId w:val="14"/>
              </w:numPr>
              <w:ind w:left="227" w:hanging="227"/>
            </w:pPr>
            <w:r w:rsidRPr="001D0A42">
              <w:t>Prénom de la mère</w:t>
            </w:r>
          </w:p>
        </w:tc>
        <w:tc>
          <w:tcPr>
            <w:tcW w:w="3684" w:type="pct"/>
          </w:tcPr>
          <w:p w14:paraId="1F30AD03" w14:textId="77777777" w:rsidR="001D0A42" w:rsidRPr="001D0A42" w:rsidRDefault="001D0A42" w:rsidP="001D0A42"/>
        </w:tc>
      </w:tr>
      <w:tr w:rsidR="001D0A42" w:rsidRPr="001D0A42" w14:paraId="7E3721E9" w14:textId="77777777" w:rsidTr="00D04E03">
        <w:tc>
          <w:tcPr>
            <w:tcW w:w="1316" w:type="pct"/>
            <w:shd w:val="clear" w:color="auto" w:fill="FFFF00"/>
          </w:tcPr>
          <w:p w14:paraId="66104638" w14:textId="77777777" w:rsidR="001D0A42" w:rsidRPr="001D0A42" w:rsidRDefault="001D0A42" w:rsidP="001D0A42">
            <w:r w:rsidRPr="001D0A42">
              <w:t>Domicile du couple</w:t>
            </w:r>
          </w:p>
        </w:tc>
        <w:tc>
          <w:tcPr>
            <w:tcW w:w="3684" w:type="pct"/>
          </w:tcPr>
          <w:p w14:paraId="1962CBF4" w14:textId="77777777" w:rsidR="001D0A42" w:rsidRPr="001D0A42" w:rsidRDefault="00E807CB" w:rsidP="001D0A42">
            <w:r>
              <w:t>… On a renoncé é prévoir le cas rarissime où le couple n’habite pas u même domicile le jour du mariage !</w:t>
            </w:r>
          </w:p>
        </w:tc>
      </w:tr>
      <w:tr w:rsidR="001D0A42" w:rsidRPr="001D0A42" w14:paraId="0CF15E66" w14:textId="77777777" w:rsidTr="00D04E03">
        <w:tc>
          <w:tcPr>
            <w:tcW w:w="1316" w:type="pct"/>
            <w:shd w:val="clear" w:color="auto" w:fill="FFFF00"/>
          </w:tcPr>
          <w:p w14:paraId="241CD26B" w14:textId="77777777" w:rsidR="001D0A42" w:rsidRPr="001D0A42" w:rsidRDefault="001D0A42" w:rsidP="001D0A42">
            <w:r w:rsidRPr="001D0A42">
              <w:t>Paroisse officielle</w:t>
            </w:r>
          </w:p>
        </w:tc>
        <w:tc>
          <w:tcPr>
            <w:tcW w:w="3684" w:type="pct"/>
          </w:tcPr>
          <w:p w14:paraId="00C12692" w14:textId="77777777" w:rsidR="001D0A42" w:rsidRPr="001D0A42" w:rsidRDefault="00E807CB" w:rsidP="001D0A42">
            <w:r>
              <w:t>Au cas où ce ne serait pas la même, une mise à jour aura été activée par le ministre au cours des préparatifs de la célébration.</w:t>
            </w:r>
          </w:p>
        </w:tc>
      </w:tr>
      <w:tr w:rsidR="001D0A42" w:rsidRPr="001D0A42" w14:paraId="5AFB492C" w14:textId="77777777" w:rsidTr="00D04E03">
        <w:tc>
          <w:tcPr>
            <w:tcW w:w="1316" w:type="pct"/>
            <w:shd w:val="clear" w:color="auto" w:fill="FFFF00"/>
          </w:tcPr>
          <w:p w14:paraId="22BF1ABE" w14:textId="77777777" w:rsidR="001D0A42" w:rsidRPr="001D0A42" w:rsidRDefault="001D0A42" w:rsidP="001D0A42">
            <w:r w:rsidRPr="001D0A42">
              <w:t>Lieu de la célébration</w:t>
            </w:r>
          </w:p>
        </w:tc>
        <w:tc>
          <w:tcPr>
            <w:tcW w:w="3684" w:type="pct"/>
          </w:tcPr>
          <w:p w14:paraId="1871A608" w14:textId="77777777" w:rsidR="001D0A42" w:rsidRPr="001D0A42" w:rsidRDefault="001D0A42" w:rsidP="001D0A42"/>
        </w:tc>
      </w:tr>
      <w:tr w:rsidR="001D0A42" w:rsidRPr="001D0A42" w14:paraId="75FF51FE" w14:textId="77777777" w:rsidTr="00D04E03">
        <w:tc>
          <w:tcPr>
            <w:tcW w:w="1316" w:type="pct"/>
            <w:shd w:val="clear" w:color="auto" w:fill="FFFF00"/>
          </w:tcPr>
          <w:p w14:paraId="75331162" w14:textId="77777777" w:rsidR="001D0A42" w:rsidRPr="001D0A42" w:rsidRDefault="001D0A42" w:rsidP="001D0A42">
            <w:r w:rsidRPr="001D0A42">
              <w:t>Date de la célébration</w:t>
            </w:r>
          </w:p>
        </w:tc>
        <w:tc>
          <w:tcPr>
            <w:tcW w:w="3684" w:type="pct"/>
          </w:tcPr>
          <w:p w14:paraId="432ED071" w14:textId="77777777" w:rsidR="001D0A42" w:rsidRPr="001D0A42" w:rsidRDefault="001D0A42" w:rsidP="001D0A42"/>
        </w:tc>
      </w:tr>
      <w:tr w:rsidR="001D0A42" w:rsidRPr="001D0A42" w14:paraId="66210523" w14:textId="77777777" w:rsidTr="00D04E03">
        <w:tc>
          <w:tcPr>
            <w:tcW w:w="1316" w:type="pct"/>
          </w:tcPr>
          <w:p w14:paraId="5EF98065" w14:textId="77777777" w:rsidR="001D0A42" w:rsidRPr="001D0A42" w:rsidRDefault="001D0A42" w:rsidP="001D0A42">
            <w:r w:rsidRPr="001D0A42">
              <w:t>Premier témoin</w:t>
            </w:r>
          </w:p>
        </w:tc>
        <w:tc>
          <w:tcPr>
            <w:tcW w:w="3684" w:type="pct"/>
          </w:tcPr>
          <w:p w14:paraId="24BF9E1A" w14:textId="77777777" w:rsidR="001D0A42" w:rsidRPr="001D0A42" w:rsidRDefault="00152054" w:rsidP="001D0A42">
            <w:r>
              <w:t>Les témoins n’ont jamais été requis à l’église. Mais la pratique est assez généralisée. Lorsqu’il y en a, il faut les noter.</w:t>
            </w:r>
          </w:p>
        </w:tc>
      </w:tr>
      <w:tr w:rsidR="001D0A42" w:rsidRPr="001D0A42" w14:paraId="5A3C970A" w14:textId="77777777" w:rsidTr="00D04E03">
        <w:tc>
          <w:tcPr>
            <w:tcW w:w="1316" w:type="pct"/>
          </w:tcPr>
          <w:p w14:paraId="1BCF0AAD" w14:textId="77777777" w:rsidR="001D0A42" w:rsidRPr="001D0A42" w:rsidRDefault="001D0A42" w:rsidP="001D0A42">
            <w:r w:rsidRPr="001D0A42">
              <w:t>Second témoin</w:t>
            </w:r>
          </w:p>
        </w:tc>
        <w:tc>
          <w:tcPr>
            <w:tcW w:w="3684" w:type="pct"/>
          </w:tcPr>
          <w:p w14:paraId="70D94518" w14:textId="77777777" w:rsidR="001D0A42" w:rsidRPr="001D0A42" w:rsidRDefault="00152054" w:rsidP="001D0A42">
            <w:r>
              <w:t>idem</w:t>
            </w:r>
          </w:p>
        </w:tc>
      </w:tr>
      <w:tr w:rsidR="001D0A42" w:rsidRPr="001D0A42" w14:paraId="4AC86401" w14:textId="77777777" w:rsidTr="00D04E03">
        <w:tc>
          <w:tcPr>
            <w:tcW w:w="1316" w:type="pct"/>
            <w:shd w:val="clear" w:color="auto" w:fill="FFFF00"/>
          </w:tcPr>
          <w:p w14:paraId="617B3512" w14:textId="77777777" w:rsidR="001D0A42" w:rsidRPr="001D0A42" w:rsidRDefault="001D0A42" w:rsidP="001D0A42">
            <w:r w:rsidRPr="001D0A42">
              <w:t>Ministre officiant</w:t>
            </w:r>
          </w:p>
        </w:tc>
        <w:tc>
          <w:tcPr>
            <w:tcW w:w="3684" w:type="pct"/>
          </w:tcPr>
          <w:p w14:paraId="4EAFD698" w14:textId="77777777" w:rsidR="001D0A42" w:rsidRPr="001D0A42" w:rsidRDefault="001D0A42" w:rsidP="001D0A42"/>
        </w:tc>
      </w:tr>
      <w:tr w:rsidR="00D04E03" w:rsidRPr="001D0A42" w14:paraId="3D647C47" w14:textId="77777777" w:rsidTr="00D04E03">
        <w:tc>
          <w:tcPr>
            <w:tcW w:w="1316" w:type="pct"/>
            <w:shd w:val="clear" w:color="auto" w:fill="CCFFCC"/>
          </w:tcPr>
          <w:p w14:paraId="04B14B97" w14:textId="77777777" w:rsidR="00D04E03" w:rsidRPr="001D0A42" w:rsidRDefault="00D04E03" w:rsidP="00D04E03"/>
        </w:tc>
        <w:tc>
          <w:tcPr>
            <w:tcW w:w="3684" w:type="pct"/>
            <w:shd w:val="clear" w:color="auto" w:fill="CCFFCC"/>
          </w:tcPr>
          <w:p w14:paraId="20AD8F70" w14:textId="77777777" w:rsidR="00D04E03" w:rsidRDefault="00D04E03" w:rsidP="00D04E03">
            <w:r>
              <w:t>Pour chacun des deux époux</w:t>
            </w:r>
          </w:p>
        </w:tc>
      </w:tr>
      <w:tr w:rsidR="00D04E03" w:rsidRPr="001D0A42" w14:paraId="58C50AE7" w14:textId="77777777" w:rsidTr="00D04E03">
        <w:tc>
          <w:tcPr>
            <w:tcW w:w="1316" w:type="pct"/>
            <w:shd w:val="clear" w:color="auto" w:fill="CCFFCC"/>
          </w:tcPr>
          <w:p w14:paraId="5300794C" w14:textId="732EB295" w:rsidR="00D04E03" w:rsidRDefault="002D5009" w:rsidP="00D04E03">
            <w:r>
              <w:t>Etat civil</w:t>
            </w:r>
          </w:p>
        </w:tc>
        <w:tc>
          <w:tcPr>
            <w:tcW w:w="3684" w:type="pct"/>
            <w:shd w:val="clear" w:color="auto" w:fill="CCFFCC"/>
          </w:tcPr>
          <w:p w14:paraId="543A39B7" w14:textId="6C4FB67D" w:rsidR="00D04E03" w:rsidRDefault="00D04E03" w:rsidP="002D5009">
            <w:r>
              <w:t xml:space="preserve">Valeur : </w:t>
            </w:r>
            <w:r w:rsidR="002D5009">
              <w:t>marié</w:t>
            </w:r>
          </w:p>
        </w:tc>
      </w:tr>
      <w:tr w:rsidR="00D04E03" w:rsidRPr="001D0A42" w14:paraId="20F55E61" w14:textId="77777777" w:rsidTr="00D04E03">
        <w:tc>
          <w:tcPr>
            <w:tcW w:w="1316" w:type="pct"/>
            <w:shd w:val="clear" w:color="auto" w:fill="CCFFCC"/>
          </w:tcPr>
          <w:p w14:paraId="1A402F90" w14:textId="77777777" w:rsidR="00D04E03" w:rsidRPr="001D0A42" w:rsidRDefault="00D04E03" w:rsidP="00D04E03">
            <w:r>
              <w:t>Date</w:t>
            </w:r>
          </w:p>
        </w:tc>
        <w:tc>
          <w:tcPr>
            <w:tcW w:w="3684" w:type="pct"/>
            <w:shd w:val="clear" w:color="auto" w:fill="CCFFCC"/>
          </w:tcPr>
          <w:p w14:paraId="2B6D7384" w14:textId="77777777" w:rsidR="00D04E03" w:rsidRDefault="00D04E03" w:rsidP="00D04E03">
            <w:r>
              <w:t>Valeur : Date du mariage</w:t>
            </w:r>
          </w:p>
        </w:tc>
      </w:tr>
      <w:tr w:rsidR="00D04E03" w:rsidRPr="001D0A42" w14:paraId="4DB85362" w14:textId="77777777" w:rsidTr="00D04E03">
        <w:tc>
          <w:tcPr>
            <w:tcW w:w="1316" w:type="pct"/>
            <w:shd w:val="clear" w:color="auto" w:fill="CCFFCC"/>
          </w:tcPr>
          <w:p w14:paraId="00327766" w14:textId="77777777" w:rsidR="00D04E03" w:rsidRPr="001D0A42" w:rsidRDefault="00D04E03" w:rsidP="00D04E03">
            <w:r>
              <w:t>Paroisse</w:t>
            </w:r>
          </w:p>
        </w:tc>
        <w:tc>
          <w:tcPr>
            <w:tcW w:w="3684" w:type="pct"/>
            <w:shd w:val="clear" w:color="auto" w:fill="CCFFCC"/>
          </w:tcPr>
          <w:p w14:paraId="2B1B3476" w14:textId="77777777" w:rsidR="00D04E03" w:rsidRDefault="00D04E03" w:rsidP="00D04E03">
            <w:r>
              <w:t>Valeur : Paroisse où a eu lieu le mariage</w:t>
            </w:r>
          </w:p>
        </w:tc>
      </w:tr>
    </w:tbl>
    <w:p w14:paraId="3363A786" w14:textId="77777777" w:rsidR="00FB09ED" w:rsidRDefault="00FB09ED" w:rsidP="00FB09ED"/>
    <w:p w14:paraId="111EA01E" w14:textId="77777777" w:rsidR="00FB09ED" w:rsidRDefault="00FB09ED" w:rsidP="00FB09ED">
      <w:pPr>
        <w:pStyle w:val="Titre3"/>
      </w:pPr>
      <w:r>
        <w:t>Célébration pour partenaires enregistrés</w:t>
      </w:r>
    </w:p>
    <w:p w14:paraId="5EF1499B" w14:textId="77777777" w:rsidR="00FB09ED" w:rsidRDefault="00152054" w:rsidP="00152054">
      <w:pPr>
        <w:keepNext/>
      </w:pPr>
      <w:r>
        <w:t>Le titre du registre</w:t>
      </w:r>
      <w:r w:rsidR="00FB09ED">
        <w:t xml:space="preserve"> est : Registre des célébrations pour partenaires enregistrés</w:t>
      </w:r>
    </w:p>
    <w:p w14:paraId="69A1ADAD" w14:textId="77777777" w:rsidR="00FB09ED" w:rsidRDefault="00FB09ED" w:rsidP="00FB09ED">
      <w:r>
        <w:t>Pour chaque inscription, les rubriques à prendre en compte sont :</w:t>
      </w:r>
    </w:p>
    <w:tbl>
      <w:tblPr>
        <w:tblStyle w:val="Grille"/>
        <w:tblW w:w="5000" w:type="pct"/>
        <w:tblLook w:val="04A0" w:firstRow="1" w:lastRow="0" w:firstColumn="1" w:lastColumn="0" w:noHBand="0" w:noVBand="1"/>
      </w:tblPr>
      <w:tblGrid>
        <w:gridCol w:w="2518"/>
        <w:gridCol w:w="7050"/>
      </w:tblGrid>
      <w:tr w:rsidR="001D0A42" w:rsidRPr="001D0A42" w14:paraId="2FFAC0FA" w14:textId="77777777" w:rsidTr="001D0A42">
        <w:tc>
          <w:tcPr>
            <w:tcW w:w="1316" w:type="pct"/>
          </w:tcPr>
          <w:p w14:paraId="7A90B50A" w14:textId="77777777" w:rsidR="001D0A42" w:rsidRPr="001D0A42" w:rsidRDefault="001D0A42" w:rsidP="001D0A42">
            <w:r>
              <w:t>Partenaire</w:t>
            </w:r>
          </w:p>
        </w:tc>
        <w:tc>
          <w:tcPr>
            <w:tcW w:w="3684" w:type="pct"/>
          </w:tcPr>
          <w:p w14:paraId="1C7E2FC1" w14:textId="77777777" w:rsidR="001D0A42" w:rsidRPr="001D0A42" w:rsidRDefault="00E807CB" w:rsidP="001D0A42">
            <w:r>
              <w:t>On a renoncé à mettre Partenaire A et partenaire B, ou autre chose du même type… Donc partenaire et partenaire !</w:t>
            </w:r>
          </w:p>
        </w:tc>
      </w:tr>
      <w:tr w:rsidR="001D0A42" w:rsidRPr="001D0A42" w14:paraId="6149D77B" w14:textId="77777777" w:rsidTr="00D66743">
        <w:tc>
          <w:tcPr>
            <w:tcW w:w="1316" w:type="pct"/>
            <w:shd w:val="clear" w:color="auto" w:fill="FFFF00"/>
          </w:tcPr>
          <w:p w14:paraId="41CA03B2" w14:textId="77777777" w:rsidR="001D0A42" w:rsidRPr="001D0A42" w:rsidRDefault="001D0A42" w:rsidP="001D0A42">
            <w:pPr>
              <w:pStyle w:val="Paragraphedeliste"/>
              <w:numPr>
                <w:ilvl w:val="0"/>
                <w:numId w:val="14"/>
              </w:numPr>
              <w:ind w:left="227" w:hanging="227"/>
            </w:pPr>
            <w:r w:rsidRPr="001D0A42">
              <w:t>Nom</w:t>
            </w:r>
          </w:p>
        </w:tc>
        <w:tc>
          <w:tcPr>
            <w:tcW w:w="3684" w:type="pct"/>
          </w:tcPr>
          <w:p w14:paraId="7DFCAB70" w14:textId="77777777" w:rsidR="001D0A42" w:rsidRPr="001D0A42" w:rsidRDefault="001D0A42" w:rsidP="001D0A42"/>
        </w:tc>
      </w:tr>
      <w:tr w:rsidR="001D0A42" w:rsidRPr="001D0A42" w14:paraId="786C46A5" w14:textId="77777777" w:rsidTr="00D66743">
        <w:tc>
          <w:tcPr>
            <w:tcW w:w="1316" w:type="pct"/>
            <w:shd w:val="clear" w:color="auto" w:fill="FFFF00"/>
          </w:tcPr>
          <w:p w14:paraId="68DC63D2" w14:textId="77777777" w:rsidR="001D0A42" w:rsidRPr="001D0A42" w:rsidRDefault="001D0A42" w:rsidP="001D0A42">
            <w:pPr>
              <w:pStyle w:val="Paragraphedeliste"/>
              <w:numPr>
                <w:ilvl w:val="0"/>
                <w:numId w:val="14"/>
              </w:numPr>
              <w:ind w:left="227" w:hanging="227"/>
            </w:pPr>
            <w:r w:rsidRPr="001D0A42">
              <w:t>Prénom usuel</w:t>
            </w:r>
          </w:p>
        </w:tc>
        <w:tc>
          <w:tcPr>
            <w:tcW w:w="3684" w:type="pct"/>
          </w:tcPr>
          <w:p w14:paraId="69EE5CD5" w14:textId="77777777" w:rsidR="001D0A42" w:rsidRPr="001D0A42" w:rsidRDefault="001D0A42" w:rsidP="001D0A42"/>
        </w:tc>
      </w:tr>
      <w:tr w:rsidR="001D0A42" w:rsidRPr="001D0A42" w14:paraId="17278BC3" w14:textId="77777777" w:rsidTr="00D66743">
        <w:tc>
          <w:tcPr>
            <w:tcW w:w="1316" w:type="pct"/>
            <w:shd w:val="clear" w:color="auto" w:fill="FFFF00"/>
          </w:tcPr>
          <w:p w14:paraId="6CDF1E07" w14:textId="77777777" w:rsidR="001D0A42" w:rsidRPr="001D0A42" w:rsidRDefault="001D0A42" w:rsidP="001D0A42">
            <w:pPr>
              <w:pStyle w:val="Paragraphedeliste"/>
              <w:numPr>
                <w:ilvl w:val="0"/>
                <w:numId w:val="14"/>
              </w:numPr>
              <w:ind w:left="227" w:hanging="227"/>
            </w:pPr>
            <w:r w:rsidRPr="001D0A42">
              <w:t>Autres prénoms</w:t>
            </w:r>
          </w:p>
        </w:tc>
        <w:tc>
          <w:tcPr>
            <w:tcW w:w="3684" w:type="pct"/>
          </w:tcPr>
          <w:p w14:paraId="468FD692" w14:textId="77777777" w:rsidR="001D0A42" w:rsidRPr="001D0A42" w:rsidRDefault="001D0A42" w:rsidP="001D0A42"/>
        </w:tc>
      </w:tr>
      <w:tr w:rsidR="001D0A42" w:rsidRPr="001D0A42" w14:paraId="0CF45318" w14:textId="77777777" w:rsidTr="00D66743">
        <w:tc>
          <w:tcPr>
            <w:tcW w:w="1316" w:type="pct"/>
            <w:shd w:val="clear" w:color="auto" w:fill="FFFF00"/>
          </w:tcPr>
          <w:p w14:paraId="632980D1" w14:textId="77777777" w:rsidR="001D0A42" w:rsidRPr="001D0A42" w:rsidRDefault="001D0A42" w:rsidP="001D0A42">
            <w:pPr>
              <w:pStyle w:val="Paragraphedeliste"/>
              <w:numPr>
                <w:ilvl w:val="0"/>
                <w:numId w:val="14"/>
              </w:numPr>
              <w:ind w:left="227" w:hanging="227"/>
            </w:pPr>
            <w:r w:rsidRPr="001D0A42">
              <w:t>Date de naissance</w:t>
            </w:r>
          </w:p>
        </w:tc>
        <w:tc>
          <w:tcPr>
            <w:tcW w:w="3684" w:type="pct"/>
          </w:tcPr>
          <w:p w14:paraId="4A3FCEFB" w14:textId="77777777" w:rsidR="001D0A42" w:rsidRPr="001D0A42" w:rsidRDefault="001D0A42" w:rsidP="001D0A42"/>
        </w:tc>
      </w:tr>
      <w:tr w:rsidR="001D0A42" w:rsidRPr="001D0A42" w14:paraId="4236CD24" w14:textId="77777777" w:rsidTr="001D0A42">
        <w:tc>
          <w:tcPr>
            <w:tcW w:w="1316" w:type="pct"/>
          </w:tcPr>
          <w:p w14:paraId="14248661" w14:textId="77777777" w:rsidR="001D0A42" w:rsidRPr="001D0A42" w:rsidRDefault="001D0A42" w:rsidP="001D0A42">
            <w:pPr>
              <w:pStyle w:val="Paragraphedeliste"/>
              <w:numPr>
                <w:ilvl w:val="0"/>
                <w:numId w:val="14"/>
              </w:numPr>
              <w:ind w:left="227" w:hanging="227"/>
            </w:pPr>
            <w:r w:rsidRPr="001D0A42">
              <w:t>Nom du père</w:t>
            </w:r>
          </w:p>
        </w:tc>
        <w:tc>
          <w:tcPr>
            <w:tcW w:w="3684" w:type="pct"/>
          </w:tcPr>
          <w:p w14:paraId="5843F5BA" w14:textId="77777777" w:rsidR="001D0A42" w:rsidRPr="001D0A42" w:rsidRDefault="001D0A42" w:rsidP="001D0A42"/>
        </w:tc>
      </w:tr>
      <w:tr w:rsidR="001D0A42" w:rsidRPr="001D0A42" w14:paraId="2BF23A58" w14:textId="77777777" w:rsidTr="001D0A42">
        <w:tc>
          <w:tcPr>
            <w:tcW w:w="1316" w:type="pct"/>
          </w:tcPr>
          <w:p w14:paraId="4B68BF7C" w14:textId="77777777" w:rsidR="001D0A42" w:rsidRPr="001D0A42" w:rsidRDefault="001D0A42" w:rsidP="001D0A42">
            <w:pPr>
              <w:pStyle w:val="Paragraphedeliste"/>
              <w:numPr>
                <w:ilvl w:val="0"/>
                <w:numId w:val="14"/>
              </w:numPr>
              <w:ind w:left="227" w:hanging="227"/>
            </w:pPr>
            <w:r w:rsidRPr="001D0A42">
              <w:t>Prénom du père</w:t>
            </w:r>
          </w:p>
        </w:tc>
        <w:tc>
          <w:tcPr>
            <w:tcW w:w="3684" w:type="pct"/>
          </w:tcPr>
          <w:p w14:paraId="0C86D6FC" w14:textId="77777777" w:rsidR="001D0A42" w:rsidRPr="001D0A42" w:rsidRDefault="001D0A42" w:rsidP="001D0A42"/>
        </w:tc>
      </w:tr>
      <w:tr w:rsidR="001D0A42" w:rsidRPr="001D0A42" w14:paraId="5171331D" w14:textId="77777777" w:rsidTr="001D0A42">
        <w:tc>
          <w:tcPr>
            <w:tcW w:w="1316" w:type="pct"/>
          </w:tcPr>
          <w:p w14:paraId="06B50FAC" w14:textId="77777777" w:rsidR="001D0A42" w:rsidRPr="001D0A42" w:rsidRDefault="001D0A42" w:rsidP="001D0A42">
            <w:pPr>
              <w:pStyle w:val="Paragraphedeliste"/>
              <w:numPr>
                <w:ilvl w:val="0"/>
                <w:numId w:val="14"/>
              </w:numPr>
              <w:ind w:left="227" w:hanging="227"/>
            </w:pPr>
            <w:r w:rsidRPr="001D0A42">
              <w:t>Nom de la mère</w:t>
            </w:r>
          </w:p>
        </w:tc>
        <w:tc>
          <w:tcPr>
            <w:tcW w:w="3684" w:type="pct"/>
          </w:tcPr>
          <w:p w14:paraId="6B26FAD2" w14:textId="77777777" w:rsidR="001D0A42" w:rsidRPr="001D0A42" w:rsidRDefault="001D0A42" w:rsidP="001D0A42"/>
        </w:tc>
      </w:tr>
      <w:tr w:rsidR="001D0A42" w:rsidRPr="001D0A42" w14:paraId="26B4CAD7" w14:textId="77777777" w:rsidTr="001D0A42">
        <w:tc>
          <w:tcPr>
            <w:tcW w:w="1316" w:type="pct"/>
          </w:tcPr>
          <w:p w14:paraId="7EC2BDDE" w14:textId="77777777" w:rsidR="001D0A42" w:rsidRPr="001D0A42" w:rsidRDefault="001D0A42" w:rsidP="001D0A42">
            <w:pPr>
              <w:pStyle w:val="Paragraphedeliste"/>
              <w:numPr>
                <w:ilvl w:val="0"/>
                <w:numId w:val="14"/>
              </w:numPr>
              <w:ind w:left="227" w:hanging="227"/>
            </w:pPr>
            <w:r w:rsidRPr="001D0A42">
              <w:t>Prénom de la mère</w:t>
            </w:r>
          </w:p>
        </w:tc>
        <w:tc>
          <w:tcPr>
            <w:tcW w:w="3684" w:type="pct"/>
          </w:tcPr>
          <w:p w14:paraId="0FFAE1CA" w14:textId="77777777" w:rsidR="001D0A42" w:rsidRPr="001D0A42" w:rsidRDefault="001D0A42" w:rsidP="001D0A42"/>
        </w:tc>
      </w:tr>
      <w:tr w:rsidR="001D0A42" w:rsidRPr="001D0A42" w14:paraId="159461AD" w14:textId="77777777" w:rsidTr="001D0A42">
        <w:tc>
          <w:tcPr>
            <w:tcW w:w="1316" w:type="pct"/>
          </w:tcPr>
          <w:p w14:paraId="00D66663" w14:textId="77777777" w:rsidR="001D0A42" w:rsidRPr="001D0A42" w:rsidRDefault="001D0A42" w:rsidP="001D0A42">
            <w:r>
              <w:t>Partenaire</w:t>
            </w:r>
          </w:p>
        </w:tc>
        <w:tc>
          <w:tcPr>
            <w:tcW w:w="3684" w:type="pct"/>
          </w:tcPr>
          <w:p w14:paraId="3C2293FF" w14:textId="77777777" w:rsidR="001D0A42" w:rsidRPr="001D0A42" w:rsidRDefault="001D0A42" w:rsidP="001D0A42"/>
        </w:tc>
      </w:tr>
      <w:tr w:rsidR="001D0A42" w:rsidRPr="001D0A42" w14:paraId="194EFF54" w14:textId="77777777" w:rsidTr="00D66743">
        <w:tc>
          <w:tcPr>
            <w:tcW w:w="1316" w:type="pct"/>
            <w:shd w:val="clear" w:color="auto" w:fill="FFFF00"/>
          </w:tcPr>
          <w:p w14:paraId="7873E616" w14:textId="77777777" w:rsidR="001D0A42" w:rsidRPr="001D0A42" w:rsidRDefault="001D0A42" w:rsidP="001D0A42">
            <w:pPr>
              <w:pStyle w:val="Paragraphedeliste"/>
              <w:numPr>
                <w:ilvl w:val="0"/>
                <w:numId w:val="14"/>
              </w:numPr>
              <w:ind w:left="227" w:hanging="227"/>
            </w:pPr>
            <w:r w:rsidRPr="001D0A42">
              <w:t>Nom</w:t>
            </w:r>
          </w:p>
        </w:tc>
        <w:tc>
          <w:tcPr>
            <w:tcW w:w="3684" w:type="pct"/>
          </w:tcPr>
          <w:p w14:paraId="114EDBB2" w14:textId="77777777" w:rsidR="001D0A42" w:rsidRPr="001D0A42" w:rsidRDefault="001D0A42" w:rsidP="001D0A42"/>
        </w:tc>
      </w:tr>
      <w:tr w:rsidR="001D0A42" w:rsidRPr="001D0A42" w14:paraId="129BB31B" w14:textId="77777777" w:rsidTr="00D66743">
        <w:tc>
          <w:tcPr>
            <w:tcW w:w="1316" w:type="pct"/>
            <w:shd w:val="clear" w:color="auto" w:fill="FFFF00"/>
          </w:tcPr>
          <w:p w14:paraId="06A5EDD2" w14:textId="77777777" w:rsidR="001D0A42" w:rsidRPr="001D0A42" w:rsidRDefault="001D0A42" w:rsidP="001D0A42">
            <w:pPr>
              <w:pStyle w:val="Paragraphedeliste"/>
              <w:numPr>
                <w:ilvl w:val="0"/>
                <w:numId w:val="14"/>
              </w:numPr>
              <w:ind w:left="227" w:hanging="227"/>
            </w:pPr>
            <w:r w:rsidRPr="001D0A42">
              <w:t>Prénom</w:t>
            </w:r>
          </w:p>
        </w:tc>
        <w:tc>
          <w:tcPr>
            <w:tcW w:w="3684" w:type="pct"/>
          </w:tcPr>
          <w:p w14:paraId="26A13C86" w14:textId="77777777" w:rsidR="001D0A42" w:rsidRPr="001D0A42" w:rsidRDefault="001D0A42" w:rsidP="001D0A42"/>
        </w:tc>
      </w:tr>
      <w:tr w:rsidR="001D0A42" w:rsidRPr="001D0A42" w14:paraId="0E0BC447" w14:textId="77777777" w:rsidTr="00D66743">
        <w:tc>
          <w:tcPr>
            <w:tcW w:w="1316" w:type="pct"/>
            <w:shd w:val="clear" w:color="auto" w:fill="FFFF00"/>
          </w:tcPr>
          <w:p w14:paraId="7A32BECA" w14:textId="77777777" w:rsidR="001D0A42" w:rsidRPr="001D0A42" w:rsidRDefault="001D0A42" w:rsidP="001D0A42">
            <w:pPr>
              <w:pStyle w:val="Paragraphedeliste"/>
              <w:numPr>
                <w:ilvl w:val="0"/>
                <w:numId w:val="14"/>
              </w:numPr>
              <w:ind w:left="227" w:hanging="227"/>
            </w:pPr>
            <w:r w:rsidRPr="001D0A42">
              <w:t>Autres prénoms</w:t>
            </w:r>
          </w:p>
        </w:tc>
        <w:tc>
          <w:tcPr>
            <w:tcW w:w="3684" w:type="pct"/>
          </w:tcPr>
          <w:p w14:paraId="07CE3D21" w14:textId="77777777" w:rsidR="001D0A42" w:rsidRPr="001D0A42" w:rsidRDefault="001D0A42" w:rsidP="001D0A42"/>
        </w:tc>
      </w:tr>
      <w:tr w:rsidR="001D0A42" w:rsidRPr="001D0A42" w14:paraId="553FA06C" w14:textId="77777777" w:rsidTr="00D66743">
        <w:tc>
          <w:tcPr>
            <w:tcW w:w="1316" w:type="pct"/>
            <w:shd w:val="clear" w:color="auto" w:fill="FFFF00"/>
          </w:tcPr>
          <w:p w14:paraId="74758E7D" w14:textId="77777777" w:rsidR="001D0A42" w:rsidRPr="001D0A42" w:rsidRDefault="001D0A42" w:rsidP="001D0A42">
            <w:pPr>
              <w:pStyle w:val="Paragraphedeliste"/>
              <w:numPr>
                <w:ilvl w:val="0"/>
                <w:numId w:val="14"/>
              </w:numPr>
              <w:ind w:left="227" w:hanging="227"/>
            </w:pPr>
            <w:r w:rsidRPr="001D0A42">
              <w:t>Date de naissance</w:t>
            </w:r>
          </w:p>
        </w:tc>
        <w:tc>
          <w:tcPr>
            <w:tcW w:w="3684" w:type="pct"/>
          </w:tcPr>
          <w:p w14:paraId="5CE8422D" w14:textId="77777777" w:rsidR="001D0A42" w:rsidRPr="001D0A42" w:rsidRDefault="001D0A42" w:rsidP="001D0A42"/>
        </w:tc>
      </w:tr>
      <w:tr w:rsidR="001D0A42" w:rsidRPr="001D0A42" w14:paraId="5AD41D10" w14:textId="77777777" w:rsidTr="001D0A42">
        <w:tc>
          <w:tcPr>
            <w:tcW w:w="1316" w:type="pct"/>
          </w:tcPr>
          <w:p w14:paraId="04FA348B" w14:textId="77777777" w:rsidR="001D0A42" w:rsidRPr="001D0A42" w:rsidRDefault="001D0A42" w:rsidP="001D0A42">
            <w:pPr>
              <w:pStyle w:val="Paragraphedeliste"/>
              <w:numPr>
                <w:ilvl w:val="0"/>
                <w:numId w:val="14"/>
              </w:numPr>
              <w:ind w:left="227" w:hanging="227"/>
            </w:pPr>
            <w:r w:rsidRPr="001D0A42">
              <w:t>Nom du père</w:t>
            </w:r>
          </w:p>
        </w:tc>
        <w:tc>
          <w:tcPr>
            <w:tcW w:w="3684" w:type="pct"/>
          </w:tcPr>
          <w:p w14:paraId="0DBE5BCA" w14:textId="77777777" w:rsidR="001D0A42" w:rsidRPr="001D0A42" w:rsidRDefault="001D0A42" w:rsidP="001D0A42"/>
        </w:tc>
      </w:tr>
      <w:tr w:rsidR="001D0A42" w:rsidRPr="001D0A42" w14:paraId="3225EC48" w14:textId="77777777" w:rsidTr="001D0A42">
        <w:tc>
          <w:tcPr>
            <w:tcW w:w="1316" w:type="pct"/>
          </w:tcPr>
          <w:p w14:paraId="166BCFFF" w14:textId="77777777" w:rsidR="001D0A42" w:rsidRPr="001D0A42" w:rsidRDefault="001D0A42" w:rsidP="001D0A42">
            <w:pPr>
              <w:pStyle w:val="Paragraphedeliste"/>
              <w:numPr>
                <w:ilvl w:val="0"/>
                <w:numId w:val="14"/>
              </w:numPr>
              <w:ind w:left="227" w:hanging="227"/>
            </w:pPr>
            <w:r w:rsidRPr="001D0A42">
              <w:t>Prénom du père</w:t>
            </w:r>
          </w:p>
        </w:tc>
        <w:tc>
          <w:tcPr>
            <w:tcW w:w="3684" w:type="pct"/>
          </w:tcPr>
          <w:p w14:paraId="411733AB" w14:textId="77777777" w:rsidR="001D0A42" w:rsidRPr="001D0A42" w:rsidRDefault="001D0A42" w:rsidP="001D0A42"/>
        </w:tc>
      </w:tr>
      <w:tr w:rsidR="001D0A42" w:rsidRPr="001D0A42" w14:paraId="4626F884" w14:textId="77777777" w:rsidTr="001D0A42">
        <w:tc>
          <w:tcPr>
            <w:tcW w:w="1316" w:type="pct"/>
          </w:tcPr>
          <w:p w14:paraId="73E652BB" w14:textId="77777777" w:rsidR="001D0A42" w:rsidRPr="001D0A42" w:rsidRDefault="001D0A42" w:rsidP="001D0A42">
            <w:pPr>
              <w:pStyle w:val="Paragraphedeliste"/>
              <w:numPr>
                <w:ilvl w:val="0"/>
                <w:numId w:val="14"/>
              </w:numPr>
              <w:ind w:left="227" w:hanging="227"/>
            </w:pPr>
            <w:r w:rsidRPr="001D0A42">
              <w:t>Nom de la mère</w:t>
            </w:r>
          </w:p>
        </w:tc>
        <w:tc>
          <w:tcPr>
            <w:tcW w:w="3684" w:type="pct"/>
          </w:tcPr>
          <w:p w14:paraId="6600C232" w14:textId="77777777" w:rsidR="001D0A42" w:rsidRPr="001D0A42" w:rsidRDefault="001D0A42" w:rsidP="001D0A42"/>
        </w:tc>
      </w:tr>
      <w:tr w:rsidR="001D0A42" w:rsidRPr="001D0A42" w14:paraId="4B0C25D7" w14:textId="77777777" w:rsidTr="001D0A42">
        <w:tc>
          <w:tcPr>
            <w:tcW w:w="1316" w:type="pct"/>
          </w:tcPr>
          <w:p w14:paraId="6018BF8F" w14:textId="77777777" w:rsidR="001D0A42" w:rsidRPr="001D0A42" w:rsidRDefault="001D0A42" w:rsidP="001D0A42">
            <w:pPr>
              <w:pStyle w:val="Paragraphedeliste"/>
              <w:numPr>
                <w:ilvl w:val="0"/>
                <w:numId w:val="14"/>
              </w:numPr>
              <w:ind w:left="227" w:hanging="227"/>
            </w:pPr>
            <w:r w:rsidRPr="001D0A42">
              <w:t>Prénom de la mère</w:t>
            </w:r>
          </w:p>
        </w:tc>
        <w:tc>
          <w:tcPr>
            <w:tcW w:w="3684" w:type="pct"/>
          </w:tcPr>
          <w:p w14:paraId="3079C876" w14:textId="77777777" w:rsidR="001D0A42" w:rsidRPr="001D0A42" w:rsidRDefault="001D0A42" w:rsidP="001D0A42"/>
        </w:tc>
      </w:tr>
      <w:tr w:rsidR="001D0A42" w:rsidRPr="001D0A42" w14:paraId="166D29BD" w14:textId="77777777" w:rsidTr="00D66743">
        <w:tc>
          <w:tcPr>
            <w:tcW w:w="1316" w:type="pct"/>
            <w:shd w:val="clear" w:color="auto" w:fill="FFFF00"/>
          </w:tcPr>
          <w:p w14:paraId="2C14942E" w14:textId="77777777" w:rsidR="001D0A42" w:rsidRPr="001D0A42" w:rsidRDefault="001D0A42" w:rsidP="001D0A42">
            <w:r w:rsidRPr="001D0A42">
              <w:t>Domicile du couple</w:t>
            </w:r>
          </w:p>
        </w:tc>
        <w:tc>
          <w:tcPr>
            <w:tcW w:w="3684" w:type="pct"/>
          </w:tcPr>
          <w:p w14:paraId="2C8571D8" w14:textId="77777777" w:rsidR="001D0A42" w:rsidRPr="001D0A42" w:rsidRDefault="00E807CB" w:rsidP="001D0A42">
            <w:r>
              <w:t>Même remarque que pour le mariage</w:t>
            </w:r>
          </w:p>
        </w:tc>
      </w:tr>
      <w:tr w:rsidR="001D0A42" w:rsidRPr="001D0A42" w14:paraId="3ADF039A" w14:textId="77777777" w:rsidTr="00D66743">
        <w:tc>
          <w:tcPr>
            <w:tcW w:w="1316" w:type="pct"/>
            <w:shd w:val="clear" w:color="auto" w:fill="FFFF00"/>
          </w:tcPr>
          <w:p w14:paraId="74E6E8F6" w14:textId="77777777" w:rsidR="001D0A42" w:rsidRPr="001D0A42" w:rsidRDefault="001D0A42" w:rsidP="001D0A42">
            <w:r w:rsidRPr="001D0A42">
              <w:t>Paroisse officielle</w:t>
            </w:r>
          </w:p>
        </w:tc>
        <w:tc>
          <w:tcPr>
            <w:tcW w:w="3684" w:type="pct"/>
          </w:tcPr>
          <w:p w14:paraId="59841323" w14:textId="77777777" w:rsidR="001D0A42" w:rsidRPr="001D0A42" w:rsidRDefault="00E807CB" w:rsidP="001D0A42">
            <w:r>
              <w:t>idem</w:t>
            </w:r>
          </w:p>
        </w:tc>
      </w:tr>
      <w:tr w:rsidR="001D0A42" w:rsidRPr="001D0A42" w14:paraId="30521453" w14:textId="77777777" w:rsidTr="00D66743">
        <w:tc>
          <w:tcPr>
            <w:tcW w:w="1316" w:type="pct"/>
            <w:shd w:val="clear" w:color="auto" w:fill="FFFF00"/>
          </w:tcPr>
          <w:p w14:paraId="1899F547" w14:textId="77777777" w:rsidR="001D0A42" w:rsidRPr="001D0A42" w:rsidRDefault="001D0A42" w:rsidP="001D0A42">
            <w:r w:rsidRPr="001D0A42">
              <w:t>Lieu de la célébration</w:t>
            </w:r>
          </w:p>
        </w:tc>
        <w:tc>
          <w:tcPr>
            <w:tcW w:w="3684" w:type="pct"/>
          </w:tcPr>
          <w:p w14:paraId="65635F76" w14:textId="77777777" w:rsidR="001D0A42" w:rsidRPr="001D0A42" w:rsidRDefault="001D0A42" w:rsidP="001D0A42"/>
        </w:tc>
      </w:tr>
      <w:tr w:rsidR="001D0A42" w:rsidRPr="001D0A42" w14:paraId="7E63E573" w14:textId="77777777" w:rsidTr="00D66743">
        <w:tc>
          <w:tcPr>
            <w:tcW w:w="1316" w:type="pct"/>
            <w:shd w:val="clear" w:color="auto" w:fill="FFFF00"/>
          </w:tcPr>
          <w:p w14:paraId="57E2818D" w14:textId="77777777" w:rsidR="001D0A42" w:rsidRPr="001D0A42" w:rsidRDefault="001D0A42" w:rsidP="001D0A42">
            <w:r w:rsidRPr="001D0A42">
              <w:t>Date de la célébration</w:t>
            </w:r>
          </w:p>
        </w:tc>
        <w:tc>
          <w:tcPr>
            <w:tcW w:w="3684" w:type="pct"/>
          </w:tcPr>
          <w:p w14:paraId="2790F06A" w14:textId="77777777" w:rsidR="001D0A42" w:rsidRPr="001D0A42" w:rsidRDefault="001D0A42" w:rsidP="001D0A42"/>
        </w:tc>
      </w:tr>
      <w:tr w:rsidR="001D0A42" w:rsidRPr="001D0A42" w14:paraId="28BA4E6D" w14:textId="77777777" w:rsidTr="001D0A42">
        <w:tc>
          <w:tcPr>
            <w:tcW w:w="1316" w:type="pct"/>
          </w:tcPr>
          <w:p w14:paraId="59666FE7" w14:textId="77777777" w:rsidR="001D0A42" w:rsidRPr="001D0A42" w:rsidRDefault="001D0A42" w:rsidP="001D0A42">
            <w:r w:rsidRPr="001D0A42">
              <w:t>Premier témoin</w:t>
            </w:r>
          </w:p>
        </w:tc>
        <w:tc>
          <w:tcPr>
            <w:tcW w:w="3684" w:type="pct"/>
          </w:tcPr>
          <w:p w14:paraId="49DFC5F6" w14:textId="77777777" w:rsidR="001D0A42" w:rsidRPr="001D0A42" w:rsidRDefault="00E807CB" w:rsidP="001D0A42">
            <w:r>
              <w:t xml:space="preserve">Cette notion n’est pas encore stabilisée. Existera-t-elle dans le cadre de cet acte ? Prévoyons </w:t>
            </w:r>
            <w:r w:rsidR="00152054">
              <w:t>la rubrique, mais considérons-la</w:t>
            </w:r>
            <w:r>
              <w:t xml:space="preserve"> comme non obligatoire.</w:t>
            </w:r>
          </w:p>
        </w:tc>
      </w:tr>
      <w:tr w:rsidR="001D0A42" w:rsidRPr="001D0A42" w14:paraId="3BA70D77" w14:textId="77777777" w:rsidTr="001D0A42">
        <w:tc>
          <w:tcPr>
            <w:tcW w:w="1316" w:type="pct"/>
          </w:tcPr>
          <w:p w14:paraId="0E5F8032" w14:textId="77777777" w:rsidR="001D0A42" w:rsidRPr="001D0A42" w:rsidRDefault="001D0A42" w:rsidP="001D0A42">
            <w:r w:rsidRPr="001D0A42">
              <w:t>Second témoin</w:t>
            </w:r>
          </w:p>
        </w:tc>
        <w:tc>
          <w:tcPr>
            <w:tcW w:w="3684" w:type="pct"/>
          </w:tcPr>
          <w:p w14:paraId="00C5B46B" w14:textId="77777777" w:rsidR="001D0A42" w:rsidRPr="001D0A42" w:rsidRDefault="00152054" w:rsidP="001D0A42">
            <w:r>
              <w:t>idem</w:t>
            </w:r>
          </w:p>
        </w:tc>
      </w:tr>
      <w:tr w:rsidR="001D0A42" w:rsidRPr="001D0A42" w14:paraId="29AA3E75" w14:textId="77777777" w:rsidTr="00D66743">
        <w:tc>
          <w:tcPr>
            <w:tcW w:w="1316" w:type="pct"/>
            <w:shd w:val="clear" w:color="auto" w:fill="FFFF00"/>
          </w:tcPr>
          <w:p w14:paraId="12BC6899" w14:textId="77777777" w:rsidR="001D0A42" w:rsidRPr="001D0A42" w:rsidRDefault="001D0A42" w:rsidP="001D0A42">
            <w:r w:rsidRPr="001D0A42">
              <w:t>Ministre of</w:t>
            </w:r>
            <w:r w:rsidRPr="00D66743">
              <w:rPr>
                <w:shd w:val="clear" w:color="auto" w:fill="FFFF00"/>
              </w:rPr>
              <w:t>f</w:t>
            </w:r>
            <w:r w:rsidRPr="001D0A42">
              <w:t>iciant</w:t>
            </w:r>
          </w:p>
        </w:tc>
        <w:tc>
          <w:tcPr>
            <w:tcW w:w="3684" w:type="pct"/>
          </w:tcPr>
          <w:p w14:paraId="610576C5" w14:textId="77777777" w:rsidR="001D0A42" w:rsidRPr="001D0A42" w:rsidRDefault="001D0A42" w:rsidP="001D0A42"/>
        </w:tc>
      </w:tr>
      <w:tr w:rsidR="00D04E03" w:rsidRPr="001D0A42" w14:paraId="515E1179" w14:textId="77777777" w:rsidTr="00D04E03">
        <w:tc>
          <w:tcPr>
            <w:tcW w:w="1316" w:type="pct"/>
            <w:shd w:val="clear" w:color="auto" w:fill="CCFFCC"/>
          </w:tcPr>
          <w:p w14:paraId="032ACEA6" w14:textId="77777777" w:rsidR="00D04E03" w:rsidRPr="001D0A42" w:rsidRDefault="00D04E03" w:rsidP="00D04E03"/>
        </w:tc>
        <w:tc>
          <w:tcPr>
            <w:tcW w:w="3684" w:type="pct"/>
            <w:shd w:val="clear" w:color="auto" w:fill="CCFFCC"/>
          </w:tcPr>
          <w:p w14:paraId="1C465600" w14:textId="4ADAF8C8" w:rsidR="00D04E03" w:rsidRDefault="00D04E03" w:rsidP="00D04E03">
            <w:r>
              <w:t>Pour chacun des deux pa</w:t>
            </w:r>
            <w:r w:rsidR="002D5009">
              <w:t>r</w:t>
            </w:r>
            <w:r>
              <w:t>tenaires</w:t>
            </w:r>
          </w:p>
        </w:tc>
      </w:tr>
      <w:tr w:rsidR="00D04E03" w:rsidRPr="001D0A42" w14:paraId="4FF305FF" w14:textId="77777777" w:rsidTr="00D04E03">
        <w:tc>
          <w:tcPr>
            <w:tcW w:w="1316" w:type="pct"/>
            <w:shd w:val="clear" w:color="auto" w:fill="CCFFCC"/>
          </w:tcPr>
          <w:p w14:paraId="20D126C6" w14:textId="4B8E5F6E" w:rsidR="00D04E03" w:rsidRDefault="002D5009" w:rsidP="00D04E03">
            <w:r>
              <w:t xml:space="preserve">Etat Civil </w:t>
            </w:r>
          </w:p>
        </w:tc>
        <w:tc>
          <w:tcPr>
            <w:tcW w:w="3684" w:type="pct"/>
            <w:shd w:val="clear" w:color="auto" w:fill="CCFFCC"/>
          </w:tcPr>
          <w:p w14:paraId="12C94F47" w14:textId="1F4CF7AF" w:rsidR="00D04E03" w:rsidRDefault="00D04E03" w:rsidP="002D5009">
            <w:r>
              <w:t xml:space="preserve">Valeur : </w:t>
            </w:r>
            <w:r w:rsidR="002D5009">
              <w:t>lié par un partenariat enregistré (ou plus brièvement : partenariat)</w:t>
            </w:r>
          </w:p>
        </w:tc>
      </w:tr>
      <w:tr w:rsidR="00D04E03" w:rsidRPr="001D0A42" w14:paraId="3CD37B64" w14:textId="77777777" w:rsidTr="00D04E03">
        <w:tc>
          <w:tcPr>
            <w:tcW w:w="1316" w:type="pct"/>
            <w:shd w:val="clear" w:color="auto" w:fill="CCFFCC"/>
          </w:tcPr>
          <w:p w14:paraId="3939F21C" w14:textId="77777777" w:rsidR="00D04E03" w:rsidRPr="001D0A42" w:rsidRDefault="00D04E03" w:rsidP="00D04E03">
            <w:r>
              <w:t>Date</w:t>
            </w:r>
          </w:p>
        </w:tc>
        <w:tc>
          <w:tcPr>
            <w:tcW w:w="3684" w:type="pct"/>
            <w:shd w:val="clear" w:color="auto" w:fill="CCFFCC"/>
          </w:tcPr>
          <w:p w14:paraId="7F09FA47" w14:textId="77777777" w:rsidR="00D04E03" w:rsidRDefault="00D04E03" w:rsidP="00D04E03">
            <w:r>
              <w:t>Valeur : Date de la célébration pour partenaires enregistrés</w:t>
            </w:r>
          </w:p>
        </w:tc>
      </w:tr>
      <w:tr w:rsidR="00D04E03" w:rsidRPr="001D0A42" w14:paraId="4B67BA12" w14:textId="77777777" w:rsidTr="00D04E03">
        <w:tc>
          <w:tcPr>
            <w:tcW w:w="1316" w:type="pct"/>
            <w:shd w:val="clear" w:color="auto" w:fill="CCFFCC"/>
          </w:tcPr>
          <w:p w14:paraId="18318013" w14:textId="77777777" w:rsidR="00D04E03" w:rsidRPr="001D0A42" w:rsidRDefault="00D04E03" w:rsidP="00D04E03">
            <w:r>
              <w:t>Paroisse</w:t>
            </w:r>
          </w:p>
        </w:tc>
        <w:tc>
          <w:tcPr>
            <w:tcW w:w="3684" w:type="pct"/>
            <w:shd w:val="clear" w:color="auto" w:fill="CCFFCC"/>
          </w:tcPr>
          <w:p w14:paraId="3E0B1D16" w14:textId="77777777" w:rsidR="00D04E03" w:rsidRDefault="00D04E03" w:rsidP="00D04E03">
            <w:r>
              <w:t>Valeur : Paroisse où a eu lieu la célébration</w:t>
            </w:r>
          </w:p>
        </w:tc>
      </w:tr>
      <w:tr w:rsidR="00D04E03" w:rsidRPr="001D0A42" w14:paraId="54100C2D" w14:textId="77777777" w:rsidTr="00D66743">
        <w:tc>
          <w:tcPr>
            <w:tcW w:w="1316" w:type="pct"/>
            <w:shd w:val="clear" w:color="auto" w:fill="FFFF00"/>
          </w:tcPr>
          <w:p w14:paraId="655A1FA6" w14:textId="77777777" w:rsidR="00D04E03" w:rsidRDefault="00D04E03" w:rsidP="001D0A42"/>
        </w:tc>
        <w:tc>
          <w:tcPr>
            <w:tcW w:w="3684" w:type="pct"/>
          </w:tcPr>
          <w:p w14:paraId="4D7D1EB6" w14:textId="77777777" w:rsidR="00D04E03" w:rsidRPr="001D0A42" w:rsidRDefault="00D04E03" w:rsidP="001D0A42"/>
        </w:tc>
      </w:tr>
    </w:tbl>
    <w:p w14:paraId="06AFEEF2" w14:textId="77777777" w:rsidR="001D0A42" w:rsidRDefault="001D0A42" w:rsidP="001D0A42"/>
    <w:p w14:paraId="266E702A" w14:textId="77777777" w:rsidR="00FB09ED" w:rsidRDefault="00FB09ED" w:rsidP="00FB09ED"/>
    <w:p w14:paraId="75D1C236" w14:textId="77777777" w:rsidR="00FB09ED" w:rsidRDefault="00FB09ED" w:rsidP="00FB09ED">
      <w:pPr>
        <w:pStyle w:val="Titre3"/>
      </w:pPr>
      <w:r>
        <w:t>Service funèbre</w:t>
      </w:r>
    </w:p>
    <w:p w14:paraId="0B149259" w14:textId="77777777" w:rsidR="00FB09ED" w:rsidRDefault="00FB09ED" w:rsidP="00FB09ED">
      <w:r>
        <w:t>Le titre du registres est : Registre des services funèbres</w:t>
      </w:r>
    </w:p>
    <w:p w14:paraId="2F3F1635" w14:textId="77777777" w:rsidR="00FB09ED" w:rsidRDefault="00FB09ED" w:rsidP="00FB09ED">
      <w:r>
        <w:t>Pour chaque inscription, les rubriques à prendre en compte sont :</w:t>
      </w:r>
    </w:p>
    <w:tbl>
      <w:tblPr>
        <w:tblStyle w:val="Grille"/>
        <w:tblW w:w="0" w:type="auto"/>
        <w:tblLook w:val="04A0" w:firstRow="1" w:lastRow="0" w:firstColumn="1" w:lastColumn="0" w:noHBand="0" w:noVBand="1"/>
      </w:tblPr>
      <w:tblGrid>
        <w:gridCol w:w="2518"/>
        <w:gridCol w:w="7050"/>
      </w:tblGrid>
      <w:tr w:rsidR="0022605B" w:rsidRPr="0022605B" w14:paraId="7B095D21" w14:textId="77777777" w:rsidTr="00D04E03">
        <w:tc>
          <w:tcPr>
            <w:tcW w:w="2518" w:type="dxa"/>
            <w:shd w:val="clear" w:color="auto" w:fill="FFFF00"/>
          </w:tcPr>
          <w:p w14:paraId="2243B9BC" w14:textId="77777777" w:rsidR="0022605B" w:rsidRPr="0022605B" w:rsidRDefault="0022605B" w:rsidP="000D1BF5">
            <w:r w:rsidRPr="0022605B">
              <w:t>Nom </w:t>
            </w:r>
          </w:p>
        </w:tc>
        <w:tc>
          <w:tcPr>
            <w:tcW w:w="7050" w:type="dxa"/>
          </w:tcPr>
          <w:p w14:paraId="1B3929E8" w14:textId="77777777" w:rsidR="0022605B" w:rsidRPr="0022605B" w:rsidRDefault="0022605B" w:rsidP="000D1BF5"/>
        </w:tc>
      </w:tr>
      <w:tr w:rsidR="0022605B" w:rsidRPr="0022605B" w14:paraId="2A3A0C46" w14:textId="77777777" w:rsidTr="00D04E03">
        <w:tc>
          <w:tcPr>
            <w:tcW w:w="2518" w:type="dxa"/>
            <w:shd w:val="clear" w:color="auto" w:fill="FFFF00"/>
          </w:tcPr>
          <w:p w14:paraId="3146AF81" w14:textId="77777777" w:rsidR="0022605B" w:rsidRPr="0022605B" w:rsidRDefault="0022605B" w:rsidP="000D1BF5">
            <w:r w:rsidRPr="0022605B">
              <w:t>Prénom usuel</w:t>
            </w:r>
          </w:p>
        </w:tc>
        <w:tc>
          <w:tcPr>
            <w:tcW w:w="7050" w:type="dxa"/>
          </w:tcPr>
          <w:p w14:paraId="7FC7ACB8" w14:textId="77777777" w:rsidR="0022605B" w:rsidRPr="0022605B" w:rsidRDefault="0022605B" w:rsidP="000D1BF5"/>
        </w:tc>
      </w:tr>
      <w:tr w:rsidR="0022605B" w:rsidRPr="0022605B" w14:paraId="5E7A231D" w14:textId="77777777" w:rsidTr="00D04E03">
        <w:tc>
          <w:tcPr>
            <w:tcW w:w="2518" w:type="dxa"/>
          </w:tcPr>
          <w:p w14:paraId="0FF5B5F8" w14:textId="77777777" w:rsidR="0022605B" w:rsidRPr="0022605B" w:rsidRDefault="0022605B" w:rsidP="000D1BF5">
            <w:r w:rsidRPr="0022605B">
              <w:t>Autres prénoms</w:t>
            </w:r>
          </w:p>
        </w:tc>
        <w:tc>
          <w:tcPr>
            <w:tcW w:w="7050" w:type="dxa"/>
          </w:tcPr>
          <w:p w14:paraId="6052AB15" w14:textId="77777777" w:rsidR="0022605B" w:rsidRPr="0022605B" w:rsidRDefault="0022605B" w:rsidP="000D1BF5"/>
        </w:tc>
      </w:tr>
      <w:tr w:rsidR="00AC513B" w:rsidRPr="0022605B" w14:paraId="1FC10085" w14:textId="77777777" w:rsidTr="00D04E03">
        <w:tc>
          <w:tcPr>
            <w:tcW w:w="2518" w:type="dxa"/>
            <w:shd w:val="clear" w:color="auto" w:fill="FFFF00"/>
          </w:tcPr>
          <w:p w14:paraId="0EA1EB40" w14:textId="77777777" w:rsidR="00AC513B" w:rsidRPr="0022605B" w:rsidRDefault="00AC513B" w:rsidP="00AC513B">
            <w:r w:rsidRPr="0022605B">
              <w:t>Date de naissance</w:t>
            </w:r>
          </w:p>
        </w:tc>
        <w:tc>
          <w:tcPr>
            <w:tcW w:w="7050" w:type="dxa"/>
          </w:tcPr>
          <w:p w14:paraId="74CAB650" w14:textId="77777777" w:rsidR="00AC513B" w:rsidRPr="0022605B" w:rsidRDefault="00AC513B" w:rsidP="00AC513B"/>
        </w:tc>
      </w:tr>
      <w:tr w:rsidR="0022605B" w:rsidRPr="0022605B" w14:paraId="3E6CDF53" w14:textId="77777777" w:rsidTr="00D04E03">
        <w:tc>
          <w:tcPr>
            <w:tcW w:w="2518" w:type="dxa"/>
            <w:shd w:val="clear" w:color="auto" w:fill="FFFF00"/>
          </w:tcPr>
          <w:p w14:paraId="4A3D9FB2" w14:textId="77777777" w:rsidR="0022605B" w:rsidRPr="0022605B" w:rsidRDefault="0022605B" w:rsidP="000D1BF5">
            <w:r w:rsidRPr="0022605B">
              <w:t>Domicile</w:t>
            </w:r>
          </w:p>
        </w:tc>
        <w:tc>
          <w:tcPr>
            <w:tcW w:w="7050" w:type="dxa"/>
          </w:tcPr>
          <w:p w14:paraId="39243E0A" w14:textId="77777777" w:rsidR="0022605B" w:rsidRPr="0022605B" w:rsidRDefault="00D66743" w:rsidP="00D66743">
            <w:r>
              <w:t>On parle ici du dernier domicile légal, en principe tel que figurant dans AIDER, puisque la plupart des adresses viennent du RCH officiel !</w:t>
            </w:r>
          </w:p>
        </w:tc>
      </w:tr>
      <w:tr w:rsidR="0022605B" w:rsidRPr="0022605B" w14:paraId="730680A1" w14:textId="77777777" w:rsidTr="00D04E03">
        <w:tc>
          <w:tcPr>
            <w:tcW w:w="2518" w:type="dxa"/>
            <w:shd w:val="clear" w:color="auto" w:fill="FFFF00"/>
          </w:tcPr>
          <w:p w14:paraId="71C036E3" w14:textId="77777777" w:rsidR="0022605B" w:rsidRPr="0022605B" w:rsidRDefault="0022605B" w:rsidP="000D1BF5">
            <w:r w:rsidRPr="0022605B">
              <w:t>Paroisse officielle</w:t>
            </w:r>
          </w:p>
        </w:tc>
        <w:tc>
          <w:tcPr>
            <w:tcW w:w="7050" w:type="dxa"/>
          </w:tcPr>
          <w:p w14:paraId="76068418" w14:textId="77777777" w:rsidR="0022605B" w:rsidRPr="0022605B" w:rsidRDefault="0022605B" w:rsidP="000D1BF5"/>
        </w:tc>
      </w:tr>
      <w:tr w:rsidR="0022605B" w:rsidRPr="0022605B" w14:paraId="3B5044B8" w14:textId="77777777" w:rsidTr="00D04E03">
        <w:tc>
          <w:tcPr>
            <w:tcW w:w="2518" w:type="dxa"/>
          </w:tcPr>
          <w:p w14:paraId="5B81A0B0" w14:textId="77777777" w:rsidR="0022605B" w:rsidRPr="0022605B" w:rsidRDefault="00D66743" w:rsidP="000D1BF5">
            <w:r>
              <w:t>Nom du père</w:t>
            </w:r>
          </w:p>
        </w:tc>
        <w:tc>
          <w:tcPr>
            <w:tcW w:w="7050" w:type="dxa"/>
          </w:tcPr>
          <w:p w14:paraId="16FE780D" w14:textId="77777777" w:rsidR="0022605B" w:rsidRPr="0022605B" w:rsidRDefault="0022605B" w:rsidP="000D1BF5"/>
        </w:tc>
      </w:tr>
      <w:tr w:rsidR="0022605B" w:rsidRPr="0022605B" w14:paraId="764E8C3C" w14:textId="77777777" w:rsidTr="00D04E03">
        <w:tc>
          <w:tcPr>
            <w:tcW w:w="2518" w:type="dxa"/>
          </w:tcPr>
          <w:p w14:paraId="116910F3" w14:textId="77777777" w:rsidR="0022605B" w:rsidRPr="0022605B" w:rsidRDefault="00D66743" w:rsidP="000D1BF5">
            <w:r>
              <w:t>Prénom du père</w:t>
            </w:r>
          </w:p>
        </w:tc>
        <w:tc>
          <w:tcPr>
            <w:tcW w:w="7050" w:type="dxa"/>
          </w:tcPr>
          <w:p w14:paraId="06BC0669" w14:textId="77777777" w:rsidR="0022605B" w:rsidRPr="0022605B" w:rsidRDefault="0022605B" w:rsidP="000D1BF5"/>
        </w:tc>
      </w:tr>
      <w:tr w:rsidR="0022605B" w:rsidRPr="0022605B" w14:paraId="71C49867" w14:textId="77777777" w:rsidTr="00D04E03">
        <w:tc>
          <w:tcPr>
            <w:tcW w:w="2518" w:type="dxa"/>
          </w:tcPr>
          <w:p w14:paraId="3E66CC70" w14:textId="77777777" w:rsidR="0022605B" w:rsidRPr="0022605B" w:rsidRDefault="00D66743" w:rsidP="000D1BF5">
            <w:r>
              <w:t>Nom de la mère</w:t>
            </w:r>
          </w:p>
        </w:tc>
        <w:tc>
          <w:tcPr>
            <w:tcW w:w="7050" w:type="dxa"/>
          </w:tcPr>
          <w:p w14:paraId="08BDBB3C" w14:textId="77777777" w:rsidR="0022605B" w:rsidRPr="0022605B" w:rsidRDefault="0022605B" w:rsidP="000D1BF5"/>
        </w:tc>
      </w:tr>
      <w:tr w:rsidR="0022605B" w:rsidRPr="0022605B" w14:paraId="33A3078C" w14:textId="77777777" w:rsidTr="00D04E03">
        <w:tc>
          <w:tcPr>
            <w:tcW w:w="2518" w:type="dxa"/>
          </w:tcPr>
          <w:p w14:paraId="1E179CAF" w14:textId="77777777" w:rsidR="0022605B" w:rsidRPr="0022605B" w:rsidRDefault="00D66743" w:rsidP="000D1BF5">
            <w:r>
              <w:t>Prénom de la mère</w:t>
            </w:r>
          </w:p>
        </w:tc>
        <w:tc>
          <w:tcPr>
            <w:tcW w:w="7050" w:type="dxa"/>
          </w:tcPr>
          <w:p w14:paraId="0AE2A365" w14:textId="77777777" w:rsidR="0022605B" w:rsidRPr="0022605B" w:rsidRDefault="0022605B" w:rsidP="000D1BF5"/>
        </w:tc>
      </w:tr>
      <w:tr w:rsidR="0022605B" w:rsidRPr="0022605B" w14:paraId="21BB963C" w14:textId="77777777" w:rsidTr="00D04E03">
        <w:tc>
          <w:tcPr>
            <w:tcW w:w="2518" w:type="dxa"/>
            <w:shd w:val="clear" w:color="auto" w:fill="FFFF00"/>
          </w:tcPr>
          <w:p w14:paraId="106565FF" w14:textId="77777777" w:rsidR="0022605B" w:rsidRPr="0022605B" w:rsidRDefault="0022605B" w:rsidP="000D1BF5">
            <w:r w:rsidRPr="0022605B">
              <w:t>Lieu de la célébration</w:t>
            </w:r>
          </w:p>
        </w:tc>
        <w:tc>
          <w:tcPr>
            <w:tcW w:w="7050" w:type="dxa"/>
          </w:tcPr>
          <w:p w14:paraId="1D069CD7" w14:textId="77777777" w:rsidR="0022605B" w:rsidRPr="0022605B" w:rsidRDefault="0022605B" w:rsidP="000D1BF5"/>
        </w:tc>
      </w:tr>
      <w:tr w:rsidR="0022605B" w:rsidRPr="0022605B" w14:paraId="3DB4F5DC" w14:textId="77777777" w:rsidTr="00D04E03">
        <w:tc>
          <w:tcPr>
            <w:tcW w:w="2518" w:type="dxa"/>
            <w:shd w:val="clear" w:color="auto" w:fill="FFFF00"/>
          </w:tcPr>
          <w:p w14:paraId="347F4321" w14:textId="77777777" w:rsidR="0022605B" w:rsidRPr="0022605B" w:rsidRDefault="0022605B" w:rsidP="000D1BF5">
            <w:r w:rsidRPr="0022605B">
              <w:t>Date de la célébration</w:t>
            </w:r>
          </w:p>
        </w:tc>
        <w:tc>
          <w:tcPr>
            <w:tcW w:w="7050" w:type="dxa"/>
          </w:tcPr>
          <w:p w14:paraId="113F1FD5" w14:textId="77777777" w:rsidR="0022605B" w:rsidRPr="0022605B" w:rsidRDefault="0022605B" w:rsidP="000D1BF5"/>
        </w:tc>
      </w:tr>
      <w:tr w:rsidR="0022605B" w:rsidRPr="0022605B" w14:paraId="37416304" w14:textId="77777777" w:rsidTr="00D04E03">
        <w:tc>
          <w:tcPr>
            <w:tcW w:w="2518" w:type="dxa"/>
            <w:shd w:val="clear" w:color="auto" w:fill="FFFF00"/>
          </w:tcPr>
          <w:p w14:paraId="6248DDB3" w14:textId="77777777" w:rsidR="0022605B" w:rsidRPr="0022605B" w:rsidRDefault="0022605B" w:rsidP="000D1BF5">
            <w:r w:rsidRPr="0022605B">
              <w:t>Ministre officiant</w:t>
            </w:r>
          </w:p>
        </w:tc>
        <w:tc>
          <w:tcPr>
            <w:tcW w:w="7050" w:type="dxa"/>
          </w:tcPr>
          <w:p w14:paraId="206E01A2" w14:textId="77777777" w:rsidR="0022605B" w:rsidRPr="0022605B" w:rsidRDefault="0022605B" w:rsidP="000D1BF5"/>
        </w:tc>
      </w:tr>
      <w:tr w:rsidR="00D04E03" w:rsidRPr="001D0A42" w14:paraId="636A6FDF" w14:textId="77777777" w:rsidTr="00D04E03">
        <w:tc>
          <w:tcPr>
            <w:tcW w:w="2518" w:type="dxa"/>
            <w:shd w:val="clear" w:color="auto" w:fill="CCFFCC"/>
          </w:tcPr>
          <w:p w14:paraId="62806F03" w14:textId="77777777" w:rsidR="00D04E03" w:rsidRPr="001D0A42" w:rsidRDefault="00D04E03" w:rsidP="00D04E03">
            <w:r>
              <w:t>Date</w:t>
            </w:r>
            <w:r w:rsidR="003F5415">
              <w:t xml:space="preserve"> de décès du défunt</w:t>
            </w:r>
          </w:p>
        </w:tc>
        <w:tc>
          <w:tcPr>
            <w:tcW w:w="7050" w:type="dxa"/>
            <w:shd w:val="clear" w:color="auto" w:fill="CCFFCC"/>
          </w:tcPr>
          <w:p w14:paraId="742FA8C4" w14:textId="77777777" w:rsidR="00D04E03" w:rsidRDefault="00D04E03" w:rsidP="00D04E03">
            <w:r>
              <w:t>Valeur : Date du décès (à défaut date du service funèbre)</w:t>
            </w:r>
          </w:p>
        </w:tc>
      </w:tr>
      <w:tr w:rsidR="002D5009" w:rsidRPr="001D0A42" w14:paraId="18115039" w14:textId="77777777" w:rsidTr="002D5009">
        <w:tc>
          <w:tcPr>
            <w:tcW w:w="2518" w:type="dxa"/>
            <w:shd w:val="clear" w:color="auto" w:fill="CCFFCC"/>
          </w:tcPr>
          <w:p w14:paraId="1CCDB94C" w14:textId="77777777" w:rsidR="002D5009" w:rsidRPr="001D0A42" w:rsidRDefault="002D5009" w:rsidP="002D5009">
            <w:r>
              <w:t>Etat-Civil du conjoint s’il y en a un</w:t>
            </w:r>
          </w:p>
        </w:tc>
        <w:tc>
          <w:tcPr>
            <w:tcW w:w="7050" w:type="dxa"/>
            <w:shd w:val="clear" w:color="auto" w:fill="CCFFCC"/>
          </w:tcPr>
          <w:p w14:paraId="0F9D13E7" w14:textId="260FE543" w:rsidR="002D5009" w:rsidRDefault="002D5009" w:rsidP="002D5009">
            <w:r>
              <w:t>Valeur : veuf ou veuve</w:t>
            </w:r>
          </w:p>
        </w:tc>
      </w:tr>
      <w:tr w:rsidR="00D04E03" w:rsidRPr="001D0A42" w14:paraId="67CCA34C" w14:textId="77777777" w:rsidTr="00D04E03">
        <w:tc>
          <w:tcPr>
            <w:tcW w:w="2518" w:type="dxa"/>
            <w:shd w:val="clear" w:color="auto" w:fill="CCFFCC"/>
          </w:tcPr>
          <w:p w14:paraId="0552A3D8" w14:textId="79CEEE67" w:rsidR="00D04E03" w:rsidRPr="001D0A42" w:rsidRDefault="00D04E03" w:rsidP="002D5009">
            <w:r>
              <w:t xml:space="preserve">Etat-Civil du </w:t>
            </w:r>
            <w:r w:rsidR="002D5009">
              <w:t>partenaire enregistré</w:t>
            </w:r>
            <w:r>
              <w:t xml:space="preserve"> s’il y en a un</w:t>
            </w:r>
          </w:p>
        </w:tc>
        <w:tc>
          <w:tcPr>
            <w:tcW w:w="7050" w:type="dxa"/>
            <w:shd w:val="clear" w:color="auto" w:fill="CCFFCC"/>
          </w:tcPr>
          <w:p w14:paraId="7771E78A" w14:textId="397A4356" w:rsidR="003F5415" w:rsidRDefault="00D04E03" w:rsidP="002D5009">
            <w:pPr>
              <w:jc w:val="left"/>
            </w:pPr>
            <w:r>
              <w:t xml:space="preserve">Valeur : </w:t>
            </w:r>
            <w:r w:rsidR="003F5415" w:rsidRPr="003F5415">
              <w:t>partenariat dissous par décès</w:t>
            </w:r>
            <w:r w:rsidR="003F5415">
              <w:t xml:space="preserve"> </w:t>
            </w:r>
            <w:r w:rsidR="002D5009">
              <w:br/>
            </w:r>
            <w:r w:rsidR="003F5415">
              <w:t xml:space="preserve">(cf. Ordonnance </w:t>
            </w:r>
            <w:proofErr w:type="spellStart"/>
            <w:r w:rsidR="003F5415">
              <w:t>féd</w:t>
            </w:r>
            <w:proofErr w:type="spellEnd"/>
            <w:r w:rsidR="003F5415">
              <w:t>. sur l’Etat-Civil 211.112.2 Art. 8, lettre f 1</w:t>
            </w:r>
          </w:p>
        </w:tc>
      </w:tr>
    </w:tbl>
    <w:p w14:paraId="30A198B7" w14:textId="77777777" w:rsidR="008C2BB8" w:rsidRDefault="008C2BB8" w:rsidP="0022605B"/>
    <w:p w14:paraId="426C72DB" w14:textId="77777777" w:rsidR="00152054" w:rsidRDefault="00152054" w:rsidP="0022605B">
      <w:r>
        <w:t>Service au crématoire / Centre funéraire</w:t>
      </w:r>
    </w:p>
    <w:p w14:paraId="557F153F" w14:textId="77777777" w:rsidR="00D66743" w:rsidRDefault="00D66743" w:rsidP="0022605B">
      <w:r>
        <w:t xml:space="preserve">C’est le seul cas où on déroge au principe que c’et la paroisse où a lieu l’acte qui l’enregistre. Dans ce cas là, ce n’est pas la paroisse où se situe le centre funéraire qui inscrit le service funèbre dans le registre, mais on demande à la paroisse officielle de le faire. Il revient donc au ministre qui célèbre de s’assurer qu’il a transmis à la </w:t>
      </w:r>
      <w:r w:rsidR="00152054">
        <w:t>paroisse officielle la demande d</w:t>
      </w:r>
      <w:r>
        <w:t>’inscrire l’acte et</w:t>
      </w:r>
      <w:r w:rsidRPr="00D66743">
        <w:t xml:space="preserve"> </w:t>
      </w:r>
      <w:r>
        <w:t>les données nécessaires.</w:t>
      </w:r>
    </w:p>
    <w:p w14:paraId="075EFBFD" w14:textId="77777777" w:rsidR="00EB7DBD" w:rsidRDefault="00D66743" w:rsidP="0022605B">
      <w:r>
        <w:t>Dans les années écoulées, il y a souvent eu des questions pour savoir quel éta</w:t>
      </w:r>
      <w:r w:rsidR="00152054">
        <w:t>i</w:t>
      </w:r>
      <w:r>
        <w:t>t le dernier domicile légal d’une personne en EMS. Avec AIDER, cette question devrait disparaître : Si la</w:t>
      </w:r>
      <w:r w:rsidR="00152054">
        <w:t xml:space="preserve"> </w:t>
      </w:r>
      <w:r>
        <w:t>personne n</w:t>
      </w:r>
      <w:r w:rsidR="00152054">
        <w:t>’a pas changé son domicile léga</w:t>
      </w:r>
      <w:r>
        <w:t>l, AIDER montrera cette personne dans sa localité de provenance ; si la personne a fait faire le changement, AIDER indiquera la localité où est l’EMS comme domicile légal. Et hop !</w:t>
      </w:r>
    </w:p>
    <w:p w14:paraId="61F5D42D" w14:textId="77777777" w:rsidR="00EB7DBD" w:rsidRDefault="00EB7DBD" w:rsidP="00EB7DBD">
      <w:pPr>
        <w:pStyle w:val="Titre2"/>
      </w:pPr>
      <w:r>
        <w:t>Inscription d’un acte dans AIDER</w:t>
      </w:r>
    </w:p>
    <w:p w14:paraId="2ED9B630" w14:textId="77777777" w:rsidR="00EB7DBD" w:rsidRDefault="00EB7DBD" w:rsidP="00EB7DBD">
      <w:r>
        <w:t>On art du principe que la ou les personnes concernées par l’acte existent dans AIDER. Si ce n’est pas le cas, il faut les saisir préalablement dans AIDER.</w:t>
      </w:r>
    </w:p>
    <w:p w14:paraId="712F223B" w14:textId="77777777" w:rsidR="00EB7DBD" w:rsidRDefault="002B7756" w:rsidP="00EB7DBD">
      <w:r>
        <w:t xml:space="preserve">La stratégie générale est : </w:t>
      </w:r>
    </w:p>
    <w:p w14:paraId="3841269F" w14:textId="77777777" w:rsidR="002B7756" w:rsidRDefault="002B7756" w:rsidP="002B7756">
      <w:pPr>
        <w:pStyle w:val="Paragraphedeliste"/>
        <w:numPr>
          <w:ilvl w:val="0"/>
          <w:numId w:val="16"/>
        </w:numPr>
      </w:pPr>
      <w:r>
        <w:t>Chercher la personne via les contacts</w:t>
      </w:r>
    </w:p>
    <w:p w14:paraId="36737EE6" w14:textId="77777777" w:rsidR="002B7756" w:rsidRDefault="002B7756" w:rsidP="002B7756">
      <w:pPr>
        <w:pStyle w:val="Paragraphedeliste"/>
        <w:numPr>
          <w:ilvl w:val="0"/>
          <w:numId w:val="16"/>
        </w:numPr>
      </w:pPr>
      <w:r>
        <w:t>Placer le contact dans l’Arche</w:t>
      </w:r>
    </w:p>
    <w:p w14:paraId="07D80EEE" w14:textId="77777777" w:rsidR="002B7756" w:rsidRDefault="002B7756" w:rsidP="002B7756">
      <w:pPr>
        <w:pStyle w:val="Paragraphedeliste"/>
        <w:numPr>
          <w:ilvl w:val="0"/>
          <w:numId w:val="16"/>
        </w:numPr>
      </w:pPr>
      <w:r>
        <w:t xml:space="preserve">Aller au registre concerné, grâce à un nouveau bouton </w:t>
      </w:r>
      <w:r>
        <w:rPr>
          <w:i/>
        </w:rPr>
        <w:t xml:space="preserve">Registres, </w:t>
      </w:r>
      <w:r>
        <w:t>dans la barre principale d’AIDER</w:t>
      </w:r>
    </w:p>
    <w:p w14:paraId="06C17DFB" w14:textId="77777777" w:rsidR="002B7756" w:rsidRDefault="002B7756" w:rsidP="002B7756">
      <w:pPr>
        <w:pStyle w:val="Paragraphedeliste"/>
        <w:numPr>
          <w:ilvl w:val="0"/>
          <w:numId w:val="16"/>
        </w:numPr>
      </w:pPr>
      <w:r>
        <w:t>Glisser la personne de l’Arche vers le registre (ou alors bouton vert créer)…</w:t>
      </w:r>
    </w:p>
    <w:p w14:paraId="480ABE88" w14:textId="77777777" w:rsidR="002B7756" w:rsidRDefault="002B7756" w:rsidP="002B7756">
      <w:pPr>
        <w:pStyle w:val="Paragraphedeliste"/>
        <w:numPr>
          <w:ilvl w:val="0"/>
          <w:numId w:val="16"/>
        </w:numPr>
      </w:pPr>
      <w:r>
        <w:t>Compléter les indications (lieu, date, célébrant, etc.)</w:t>
      </w:r>
    </w:p>
    <w:p w14:paraId="5F3C31A9" w14:textId="77777777" w:rsidR="002B7756" w:rsidRDefault="002B7756" w:rsidP="002B7756">
      <w:pPr>
        <w:pStyle w:val="Paragraphedeliste"/>
        <w:numPr>
          <w:ilvl w:val="0"/>
          <w:numId w:val="16"/>
        </w:numPr>
      </w:pPr>
      <w:r>
        <w:t>Valider la saisie</w:t>
      </w:r>
    </w:p>
    <w:p w14:paraId="2349FA76" w14:textId="77777777" w:rsidR="002B7756" w:rsidRDefault="002B7756" w:rsidP="002B7756">
      <w:pPr>
        <w:pStyle w:val="Paragraphedeliste"/>
        <w:numPr>
          <w:ilvl w:val="0"/>
          <w:numId w:val="16"/>
        </w:numPr>
      </w:pPr>
      <w:r>
        <w:t>Apposer un visa (de suite ou en différé, mais par utilisateur ministre)</w:t>
      </w:r>
    </w:p>
    <w:p w14:paraId="681A4114" w14:textId="77777777" w:rsidR="002B7756" w:rsidRDefault="002B7756" w:rsidP="002B7756"/>
    <w:p w14:paraId="523F8FA8" w14:textId="77777777" w:rsidR="002B7756" w:rsidRDefault="002B7756" w:rsidP="002B7756">
      <w:r>
        <w:t>Aussi longtemps que le visa n’est pas apposé, il faut qu’on puisse corriger les données (si par ex. on a entré une date erronée, ou un nom avec une faute d’orthographe, etc.)</w:t>
      </w:r>
    </w:p>
    <w:p w14:paraId="6B76EF61" w14:textId="77777777" w:rsidR="002B7756" w:rsidRDefault="002B7756" w:rsidP="002B7756"/>
    <w:p w14:paraId="4CCA43CA" w14:textId="77777777" w:rsidR="002B7756" w:rsidRDefault="002B7756" w:rsidP="002B7756">
      <w:r>
        <w:t xml:space="preserve">Le registre devrait probablement se présenter dans AIDER comme une colonne de gauche e l’écran, avec les inscriptions proposées dans l’ordre chronologique inverse (la plus récente en tête). Un clic sur une ligne déplie une tuile qui est l’inscription. </w:t>
      </w:r>
    </w:p>
    <w:p w14:paraId="0697776D" w14:textId="77777777" w:rsidR="002B7756" w:rsidRDefault="002B7756" w:rsidP="002B7756">
      <w:r>
        <w:t>On peut imaginer qu’un nouveau clic, sur la tuile, permette l’édition des données.</w:t>
      </w:r>
    </w:p>
    <w:p w14:paraId="7BCD384E" w14:textId="77777777" w:rsidR="002B7756" w:rsidRDefault="002B7756" w:rsidP="002B7756">
      <w:r>
        <w:t xml:space="preserve">Un clic sur un nom devrait permettre de voir la personne dans les contacts </w:t>
      </w:r>
      <w:proofErr w:type="gramStart"/>
      <w:r>
        <w:t>( à</w:t>
      </w:r>
      <w:proofErr w:type="gramEnd"/>
      <w:r>
        <w:t xml:space="preserve"> supposer que la personne soit toujours dans AIDER)</w:t>
      </w:r>
    </w:p>
    <w:p w14:paraId="0AF612E2" w14:textId="77777777" w:rsidR="002B7756" w:rsidRDefault="002B7756" w:rsidP="002B7756">
      <w:r>
        <w:t>Le visa doit pouvoir être apposé sur chaque acte individuellement ou sur une série d’actes sélectionnés. Faut-il prévoir une recherche des actes non visés ?</w:t>
      </w:r>
    </w:p>
    <w:p w14:paraId="1D3F1609" w14:textId="77777777" w:rsidR="002B7756" w:rsidRDefault="002B7756" w:rsidP="002B7756">
      <w:r>
        <w:t>La recherche d’un acte particulier se fait, dans le registre idoine, par filtre sur les colonnes.</w:t>
      </w:r>
    </w:p>
    <w:p w14:paraId="183D1803" w14:textId="77777777" w:rsidR="002B7756" w:rsidRDefault="002B7756" w:rsidP="002B7756"/>
    <w:p w14:paraId="7ACEDC2A" w14:textId="77777777" w:rsidR="002B7756" w:rsidRDefault="00B6508E" w:rsidP="00B6508E">
      <w:pPr>
        <w:pStyle w:val="Titre2"/>
      </w:pPr>
      <w:r>
        <w:t>Extraction des registres</w:t>
      </w:r>
    </w:p>
    <w:p w14:paraId="6CE1367C" w14:textId="77777777" w:rsidR="00B6508E" w:rsidRDefault="00A32B3C" w:rsidP="00B6508E">
      <w:r>
        <w:t xml:space="preserve">En principe, les extractions se font vers un document </w:t>
      </w:r>
      <w:proofErr w:type="spellStart"/>
      <w:r>
        <w:t>pdf</w:t>
      </w:r>
      <w:proofErr w:type="spellEnd"/>
      <w:r>
        <w:t xml:space="preserve"> imprimable ensuite.</w:t>
      </w:r>
    </w:p>
    <w:p w14:paraId="16F41D5F" w14:textId="77777777" w:rsidR="00A32B3C" w:rsidRDefault="00A32B3C" w:rsidP="00B6508E">
      <w:r>
        <w:t>Une option vers Excel ne paraît guère utile.</w:t>
      </w:r>
    </w:p>
    <w:p w14:paraId="2E1795C3" w14:textId="77777777" w:rsidR="00A32B3C" w:rsidRDefault="00A32B3C" w:rsidP="00B6508E">
      <w:r>
        <w:t>Il faut pouvoir extraire :</w:t>
      </w:r>
    </w:p>
    <w:p w14:paraId="59D921EB" w14:textId="77777777" w:rsidR="00A32B3C" w:rsidRDefault="00A32B3C" w:rsidP="00A32B3C">
      <w:pPr>
        <w:pStyle w:val="Paragraphedeliste"/>
        <w:numPr>
          <w:ilvl w:val="0"/>
          <w:numId w:val="17"/>
        </w:numPr>
      </w:pPr>
      <w:r>
        <w:t>un acte individuel</w:t>
      </w:r>
    </w:p>
    <w:p w14:paraId="79F72A88" w14:textId="77777777" w:rsidR="00A32B3C" w:rsidRDefault="00A32B3C" w:rsidP="00A32B3C">
      <w:pPr>
        <w:pStyle w:val="Paragraphedeliste"/>
        <w:numPr>
          <w:ilvl w:val="0"/>
          <w:numId w:val="17"/>
        </w:numPr>
      </w:pPr>
      <w:r>
        <w:t>une série d’acte, par exemple une période d’une année</w:t>
      </w:r>
    </w:p>
    <w:p w14:paraId="1A278E68" w14:textId="77777777" w:rsidR="00A32B3C" w:rsidRDefault="00A32B3C" w:rsidP="00A32B3C">
      <w:pPr>
        <w:pStyle w:val="Paragraphedeliste"/>
        <w:numPr>
          <w:ilvl w:val="0"/>
          <w:numId w:val="17"/>
        </w:numPr>
      </w:pPr>
      <w:r>
        <w:t>l’intégrale d’un registre.</w:t>
      </w:r>
    </w:p>
    <w:p w14:paraId="7A8EEDF1" w14:textId="77777777" w:rsidR="00A32B3C" w:rsidRDefault="00A32B3C" w:rsidP="00B6508E">
      <w:r>
        <w:t xml:space="preserve">Pour chaque acte, la numérotation apparaît à l’extraction. Le numéro </w:t>
      </w:r>
      <w:r w:rsidR="002E43EC">
        <w:t>est toujours accompagné de l’année : 2013/1, 2013/2 etc.</w:t>
      </w:r>
    </w:p>
    <w:p w14:paraId="584B1F4D" w14:textId="77777777" w:rsidR="00A32B3C" w:rsidRDefault="00A32B3C" w:rsidP="00B6508E">
      <w:r>
        <w:t>La numérotation recommence à 1 chaque année</w:t>
      </w:r>
      <w:r w:rsidR="002E43EC">
        <w:t>. Chaque extrait comporte toujours en tête :</w:t>
      </w:r>
    </w:p>
    <w:p w14:paraId="54FCA46A" w14:textId="77777777" w:rsidR="002E43EC" w:rsidRDefault="002E43EC" w:rsidP="002E43EC">
      <w:pPr>
        <w:pStyle w:val="Paragraphedeliste"/>
        <w:numPr>
          <w:ilvl w:val="0"/>
          <w:numId w:val="19"/>
        </w:numPr>
      </w:pPr>
      <w:r>
        <w:t>le logo de l’EERV</w:t>
      </w:r>
    </w:p>
    <w:p w14:paraId="7B3C4F5F" w14:textId="77777777" w:rsidR="002E43EC" w:rsidRDefault="002E43EC" w:rsidP="002E43EC">
      <w:pPr>
        <w:pStyle w:val="Paragraphedeliste"/>
        <w:numPr>
          <w:ilvl w:val="0"/>
          <w:numId w:val="19"/>
        </w:numPr>
      </w:pPr>
      <w:r>
        <w:t>le nom de la paroisse</w:t>
      </w:r>
    </w:p>
    <w:p w14:paraId="53BDD9AF" w14:textId="77777777" w:rsidR="002E43EC" w:rsidRDefault="002E43EC" w:rsidP="002E43EC">
      <w:pPr>
        <w:pStyle w:val="Paragraphedeliste"/>
        <w:numPr>
          <w:ilvl w:val="0"/>
          <w:numId w:val="19"/>
        </w:numPr>
      </w:pPr>
      <w:r>
        <w:t xml:space="preserve">la mention « Extrait du registre </w:t>
      </w:r>
      <w:proofErr w:type="spellStart"/>
      <w:r>
        <w:t>TelEtTel</w:t>
      </w:r>
      <w:proofErr w:type="spellEnd"/>
      <w:r>
        <w:t xml:space="preserve"> » </w:t>
      </w:r>
    </w:p>
    <w:p w14:paraId="3554F740" w14:textId="77777777" w:rsidR="002E43EC" w:rsidRDefault="002E43EC" w:rsidP="002E43EC">
      <w:pPr>
        <w:pStyle w:val="Paragraphedeliste"/>
        <w:numPr>
          <w:ilvl w:val="0"/>
          <w:numId w:val="19"/>
        </w:numPr>
      </w:pPr>
      <w:r>
        <w:t>la date de l’extrait</w:t>
      </w:r>
    </w:p>
    <w:p w14:paraId="179E2293" w14:textId="77777777" w:rsidR="002E43EC" w:rsidRDefault="002E43EC" w:rsidP="002E43EC">
      <w:r>
        <w:t xml:space="preserve">En pied de page, on pourrait trouver </w:t>
      </w:r>
    </w:p>
    <w:p w14:paraId="28A13074" w14:textId="77777777" w:rsidR="002E43EC" w:rsidRDefault="002E43EC" w:rsidP="002E43EC">
      <w:pPr>
        <w:pStyle w:val="Paragraphedeliste"/>
        <w:numPr>
          <w:ilvl w:val="0"/>
          <w:numId w:val="20"/>
        </w:numPr>
      </w:pPr>
      <w:r>
        <w:t>la pagination de l’extrait</w:t>
      </w:r>
    </w:p>
    <w:p w14:paraId="4ACC9DD1" w14:textId="77777777" w:rsidR="002E43EC" w:rsidRDefault="002E43EC" w:rsidP="002E43EC">
      <w:pPr>
        <w:pStyle w:val="Paragraphedeliste"/>
        <w:numPr>
          <w:ilvl w:val="0"/>
          <w:numId w:val="20"/>
        </w:numPr>
      </w:pPr>
      <w:r>
        <w:t>en petit : le nom de l’utilisateur AIDER qui a produit l’extrait (est-ce nécessaire ??)</w:t>
      </w:r>
    </w:p>
    <w:p w14:paraId="26CF464D" w14:textId="77777777" w:rsidR="002E43EC" w:rsidRDefault="002E43EC" w:rsidP="002E43EC"/>
    <w:p w14:paraId="78C8B69C" w14:textId="77777777" w:rsidR="002E43EC" w:rsidRDefault="002E43EC" w:rsidP="002E43EC">
      <w:r>
        <w:t>Mise en page</w:t>
      </w:r>
    </w:p>
    <w:p w14:paraId="4712792E" w14:textId="77777777" w:rsidR="002E43EC" w:rsidRDefault="002E43EC" w:rsidP="002E43EC"/>
    <w:p w14:paraId="2ABFB2F4" w14:textId="77777777" w:rsidR="002E43EC" w:rsidRDefault="002E43EC" w:rsidP="002E43EC">
      <w:r>
        <w:t>Chaque registre a sa propre mise en page.</w:t>
      </w:r>
      <w:r w:rsidR="00A46982">
        <w:t xml:space="preserve"> Par exemple</w:t>
      </w:r>
      <w:r w:rsidR="00FA12E7">
        <w:t>, pour le 17</w:t>
      </w:r>
      <w:r w:rsidR="00FA12E7" w:rsidRPr="00FA12E7">
        <w:rPr>
          <w:vertAlign w:val="superscript"/>
        </w:rPr>
        <w:t>e</w:t>
      </w:r>
      <w:r w:rsidR="00FA12E7">
        <w:t xml:space="preserve"> baptême de 2013</w:t>
      </w:r>
      <w:r w:rsidR="00A46982">
        <w:t> :</w:t>
      </w:r>
    </w:p>
    <w:p w14:paraId="1740FAEF" w14:textId="77777777" w:rsidR="002E43EC" w:rsidRDefault="002E43EC" w:rsidP="002E43EC"/>
    <w:tbl>
      <w:tblPr>
        <w:tblStyle w:val="Grille"/>
        <w:tblW w:w="0" w:type="auto"/>
        <w:tblLook w:val="04A0" w:firstRow="1" w:lastRow="0" w:firstColumn="1" w:lastColumn="0" w:noHBand="0" w:noVBand="1"/>
      </w:tblPr>
      <w:tblGrid>
        <w:gridCol w:w="4448"/>
        <w:gridCol w:w="4449"/>
      </w:tblGrid>
      <w:tr w:rsidR="00FA12E7" w14:paraId="632CE4DB" w14:textId="77777777" w:rsidTr="00FA12E7">
        <w:tc>
          <w:tcPr>
            <w:tcW w:w="4448" w:type="dxa"/>
            <w:tcBorders>
              <w:top w:val="nil"/>
              <w:left w:val="nil"/>
              <w:bottom w:val="single" w:sz="4" w:space="0" w:color="auto"/>
              <w:right w:val="nil"/>
            </w:tcBorders>
          </w:tcPr>
          <w:p w14:paraId="32E75075" w14:textId="77777777" w:rsidR="00FA12E7" w:rsidRPr="002D36DE" w:rsidRDefault="00FA12E7" w:rsidP="002D36DE">
            <w:pPr>
              <w:tabs>
                <w:tab w:val="left" w:pos="851"/>
              </w:tabs>
              <w:rPr>
                <w:i/>
                <w:sz w:val="20"/>
              </w:rPr>
            </w:pPr>
          </w:p>
        </w:tc>
        <w:tc>
          <w:tcPr>
            <w:tcW w:w="4449" w:type="dxa"/>
            <w:tcBorders>
              <w:top w:val="nil"/>
              <w:left w:val="nil"/>
              <w:bottom w:val="single" w:sz="4" w:space="0" w:color="auto"/>
              <w:right w:val="nil"/>
            </w:tcBorders>
          </w:tcPr>
          <w:p w14:paraId="6F0663BB" w14:textId="77777777" w:rsidR="00FA12E7" w:rsidRPr="00A46982" w:rsidRDefault="00FA12E7" w:rsidP="00FA12E7">
            <w:pPr>
              <w:tabs>
                <w:tab w:val="left" w:pos="851"/>
              </w:tabs>
              <w:jc w:val="right"/>
              <w:rPr>
                <w:sz w:val="20"/>
              </w:rPr>
            </w:pPr>
            <w:r>
              <w:rPr>
                <w:i/>
                <w:sz w:val="20"/>
              </w:rPr>
              <w:t>n</w:t>
            </w:r>
            <w:r w:rsidRPr="00FA12E7">
              <w:rPr>
                <w:i/>
                <w:sz w:val="20"/>
              </w:rPr>
              <w:t>° 2013/17</w:t>
            </w:r>
          </w:p>
        </w:tc>
      </w:tr>
      <w:tr w:rsidR="00A46982" w14:paraId="755B6D7A" w14:textId="77777777" w:rsidTr="00FA12E7">
        <w:tc>
          <w:tcPr>
            <w:tcW w:w="4448" w:type="dxa"/>
            <w:tcBorders>
              <w:top w:val="single" w:sz="4" w:space="0" w:color="auto"/>
              <w:bottom w:val="nil"/>
              <w:right w:val="nil"/>
            </w:tcBorders>
          </w:tcPr>
          <w:p w14:paraId="4C54A35D" w14:textId="77777777" w:rsidR="00A46982" w:rsidRDefault="00A46982" w:rsidP="002D36DE">
            <w:pPr>
              <w:tabs>
                <w:tab w:val="left" w:pos="851"/>
              </w:tabs>
            </w:pPr>
            <w:r w:rsidRPr="002D36DE">
              <w:rPr>
                <w:i/>
                <w:sz w:val="20"/>
              </w:rPr>
              <w:t>Nom :</w:t>
            </w:r>
            <w:r w:rsidRPr="002D36DE">
              <w:rPr>
                <w:sz w:val="20"/>
              </w:rPr>
              <w:t xml:space="preserve"> </w:t>
            </w:r>
            <w:r>
              <w:tab/>
            </w:r>
            <w:r w:rsidRPr="00A46982">
              <w:rPr>
                <w:b/>
              </w:rPr>
              <w:t>Meylan</w:t>
            </w:r>
          </w:p>
        </w:tc>
        <w:tc>
          <w:tcPr>
            <w:tcW w:w="4449" w:type="dxa"/>
            <w:tcBorders>
              <w:top w:val="single" w:sz="4" w:space="0" w:color="auto"/>
              <w:left w:val="nil"/>
              <w:bottom w:val="nil"/>
              <w:right w:val="single" w:sz="4" w:space="0" w:color="auto"/>
            </w:tcBorders>
          </w:tcPr>
          <w:p w14:paraId="660BFFA6" w14:textId="77777777" w:rsidR="00A46982" w:rsidRDefault="00A46982" w:rsidP="00A46982">
            <w:pPr>
              <w:tabs>
                <w:tab w:val="left" w:pos="851"/>
              </w:tabs>
            </w:pPr>
            <w:r w:rsidRPr="003E53A8">
              <w:rPr>
                <w:i/>
                <w:sz w:val="20"/>
              </w:rPr>
              <w:t>Prénom :</w:t>
            </w:r>
            <w:r w:rsidRPr="00A46982">
              <w:rPr>
                <w:sz w:val="20"/>
              </w:rPr>
              <w:t xml:space="preserve"> </w:t>
            </w:r>
            <w:r w:rsidRPr="00A46982">
              <w:tab/>
            </w:r>
            <w:r w:rsidRPr="00A46982">
              <w:rPr>
                <w:b/>
              </w:rPr>
              <w:t>Paul</w:t>
            </w:r>
            <w:r>
              <w:t>, Edouard Conrad</w:t>
            </w:r>
          </w:p>
        </w:tc>
      </w:tr>
      <w:tr w:rsidR="00A46982" w14:paraId="52364186" w14:textId="77777777" w:rsidTr="00A46982">
        <w:tc>
          <w:tcPr>
            <w:tcW w:w="4448" w:type="dxa"/>
            <w:tcBorders>
              <w:top w:val="nil"/>
              <w:bottom w:val="nil"/>
              <w:right w:val="nil"/>
            </w:tcBorders>
          </w:tcPr>
          <w:p w14:paraId="4F83C9EB" w14:textId="77777777" w:rsidR="00A46982" w:rsidRDefault="00A46982" w:rsidP="002D36DE">
            <w:pPr>
              <w:tabs>
                <w:tab w:val="left" w:pos="851"/>
              </w:tabs>
            </w:pPr>
            <w:r w:rsidRPr="002D36DE">
              <w:rPr>
                <w:i/>
                <w:sz w:val="20"/>
              </w:rPr>
              <w:t>Né le :</w:t>
            </w:r>
            <w:r w:rsidRPr="002D36DE">
              <w:rPr>
                <w:sz w:val="20"/>
              </w:rPr>
              <w:t xml:space="preserve"> </w:t>
            </w:r>
            <w:r>
              <w:tab/>
              <w:t>32.8 2012</w:t>
            </w:r>
          </w:p>
        </w:tc>
        <w:tc>
          <w:tcPr>
            <w:tcW w:w="4449" w:type="dxa"/>
            <w:tcBorders>
              <w:top w:val="nil"/>
              <w:left w:val="nil"/>
              <w:bottom w:val="nil"/>
              <w:right w:val="single" w:sz="4" w:space="0" w:color="auto"/>
            </w:tcBorders>
          </w:tcPr>
          <w:p w14:paraId="0DE62C18" w14:textId="77777777" w:rsidR="00A46982" w:rsidRDefault="00A46982" w:rsidP="00A46982">
            <w:pPr>
              <w:tabs>
                <w:tab w:val="left" w:pos="851"/>
              </w:tabs>
            </w:pPr>
            <w:r w:rsidRPr="003E53A8">
              <w:rPr>
                <w:i/>
                <w:sz w:val="20"/>
              </w:rPr>
              <w:t>Domicilié à :</w:t>
            </w:r>
            <w:r w:rsidRPr="00A46982">
              <w:rPr>
                <w:sz w:val="20"/>
              </w:rPr>
              <w:t xml:space="preserve"> </w:t>
            </w:r>
            <w:r w:rsidRPr="00A46982">
              <w:tab/>
            </w:r>
            <w:r>
              <w:t>Lausanne</w:t>
            </w:r>
          </w:p>
        </w:tc>
      </w:tr>
      <w:tr w:rsidR="00A46982" w14:paraId="0D51D289" w14:textId="77777777" w:rsidTr="00A46982">
        <w:tc>
          <w:tcPr>
            <w:tcW w:w="4448" w:type="dxa"/>
            <w:tcBorders>
              <w:top w:val="nil"/>
              <w:bottom w:val="nil"/>
              <w:right w:val="nil"/>
            </w:tcBorders>
          </w:tcPr>
          <w:p w14:paraId="067CA35A" w14:textId="77777777" w:rsidR="00A46982" w:rsidRPr="00AC513B" w:rsidRDefault="00A46982" w:rsidP="002E43EC">
            <w:pPr>
              <w:rPr>
                <w:i/>
              </w:rPr>
            </w:pPr>
            <w:r>
              <w:rPr>
                <w:i/>
                <w:sz w:val="20"/>
              </w:rPr>
              <w:t xml:space="preserve">de la </w:t>
            </w:r>
            <w:r>
              <w:rPr>
                <w:i/>
              </w:rPr>
              <w:t>p</w:t>
            </w:r>
            <w:r w:rsidRPr="00AC513B">
              <w:rPr>
                <w:i/>
              </w:rPr>
              <w:t>aroisse de :</w:t>
            </w:r>
            <w:r>
              <w:t xml:space="preserve"> </w:t>
            </w:r>
            <w:proofErr w:type="spellStart"/>
            <w:r>
              <w:t>Chailly</w:t>
            </w:r>
            <w:proofErr w:type="spellEnd"/>
            <w:r>
              <w:t xml:space="preserve"> – La Cathédrale</w:t>
            </w:r>
          </w:p>
        </w:tc>
        <w:tc>
          <w:tcPr>
            <w:tcW w:w="4449" w:type="dxa"/>
            <w:tcBorders>
              <w:top w:val="nil"/>
              <w:left w:val="nil"/>
              <w:bottom w:val="nil"/>
            </w:tcBorders>
          </w:tcPr>
          <w:p w14:paraId="769355DC" w14:textId="77777777" w:rsidR="00A46982" w:rsidRPr="00A46982" w:rsidRDefault="00A46982" w:rsidP="00A46982">
            <w:pPr>
              <w:tabs>
                <w:tab w:val="left" w:pos="851"/>
              </w:tabs>
            </w:pPr>
          </w:p>
        </w:tc>
      </w:tr>
      <w:tr w:rsidR="00A46982" w14:paraId="4BD25146" w14:textId="77777777" w:rsidTr="00A46982">
        <w:tc>
          <w:tcPr>
            <w:tcW w:w="4448" w:type="dxa"/>
            <w:tcBorders>
              <w:top w:val="nil"/>
              <w:bottom w:val="nil"/>
              <w:right w:val="nil"/>
            </w:tcBorders>
          </w:tcPr>
          <w:p w14:paraId="17067DC1" w14:textId="77777777" w:rsidR="00A46982" w:rsidRDefault="00A46982" w:rsidP="002D36DE">
            <w:pPr>
              <w:tabs>
                <w:tab w:val="left" w:pos="851"/>
              </w:tabs>
            </w:pPr>
            <w:r w:rsidRPr="002D36DE">
              <w:rPr>
                <w:i/>
                <w:sz w:val="20"/>
              </w:rPr>
              <w:t>Fils de :</w:t>
            </w:r>
            <w:r w:rsidRPr="002D36DE">
              <w:rPr>
                <w:sz w:val="20"/>
              </w:rPr>
              <w:t xml:space="preserve"> </w:t>
            </w:r>
            <w:r>
              <w:tab/>
              <w:t>Meylan, Jules-Henri</w:t>
            </w:r>
          </w:p>
        </w:tc>
        <w:tc>
          <w:tcPr>
            <w:tcW w:w="4449" w:type="dxa"/>
            <w:tcBorders>
              <w:top w:val="nil"/>
              <w:left w:val="nil"/>
              <w:bottom w:val="nil"/>
              <w:right w:val="single" w:sz="4" w:space="0" w:color="auto"/>
            </w:tcBorders>
          </w:tcPr>
          <w:p w14:paraId="6F13207D" w14:textId="77777777" w:rsidR="00A46982" w:rsidRDefault="00A46982" w:rsidP="00A46982">
            <w:pPr>
              <w:tabs>
                <w:tab w:val="left" w:pos="851"/>
              </w:tabs>
            </w:pPr>
            <w:r w:rsidRPr="003E53A8">
              <w:rPr>
                <w:i/>
                <w:sz w:val="20"/>
              </w:rPr>
              <w:t>et de :</w:t>
            </w:r>
            <w:r w:rsidRPr="00A46982">
              <w:rPr>
                <w:sz w:val="20"/>
              </w:rPr>
              <w:t xml:space="preserve"> </w:t>
            </w:r>
            <w:r w:rsidRPr="00A46982">
              <w:tab/>
            </w:r>
            <w:r>
              <w:t>Meylan, Mélanie</w:t>
            </w:r>
          </w:p>
        </w:tc>
      </w:tr>
      <w:tr w:rsidR="00A46982" w14:paraId="2B98D7A2" w14:textId="77777777" w:rsidTr="00A46982">
        <w:tc>
          <w:tcPr>
            <w:tcW w:w="4448" w:type="dxa"/>
            <w:tcBorders>
              <w:top w:val="nil"/>
              <w:bottom w:val="nil"/>
              <w:right w:val="nil"/>
            </w:tcBorders>
          </w:tcPr>
          <w:p w14:paraId="5E84B9A1" w14:textId="77777777" w:rsidR="00A46982" w:rsidRDefault="00A46982" w:rsidP="002D36DE">
            <w:pPr>
              <w:tabs>
                <w:tab w:val="left" w:pos="851"/>
              </w:tabs>
              <w:rPr>
                <w:i/>
              </w:rPr>
            </w:pPr>
          </w:p>
          <w:p w14:paraId="24D22F1B" w14:textId="77777777" w:rsidR="00A46982" w:rsidRPr="00A46982" w:rsidRDefault="00FA12E7" w:rsidP="002D36DE">
            <w:pPr>
              <w:tabs>
                <w:tab w:val="left" w:pos="851"/>
              </w:tabs>
              <w:rPr>
                <w:b/>
              </w:rPr>
            </w:pPr>
            <w:r>
              <w:rPr>
                <w:b/>
              </w:rPr>
              <w:tab/>
            </w:r>
            <w:r w:rsidR="00A46982" w:rsidRPr="00A46982">
              <w:rPr>
                <w:b/>
              </w:rPr>
              <w:t xml:space="preserve">a été baptisé </w:t>
            </w:r>
          </w:p>
          <w:p w14:paraId="2E65DB94" w14:textId="77777777" w:rsidR="00A46982" w:rsidRPr="00AC513B" w:rsidRDefault="00A46982" w:rsidP="002D36DE">
            <w:pPr>
              <w:tabs>
                <w:tab w:val="left" w:pos="851"/>
              </w:tabs>
              <w:rPr>
                <w:i/>
              </w:rPr>
            </w:pPr>
          </w:p>
        </w:tc>
        <w:tc>
          <w:tcPr>
            <w:tcW w:w="4449" w:type="dxa"/>
            <w:tcBorders>
              <w:top w:val="nil"/>
              <w:left w:val="nil"/>
              <w:bottom w:val="nil"/>
              <w:right w:val="single" w:sz="4" w:space="0" w:color="auto"/>
            </w:tcBorders>
          </w:tcPr>
          <w:p w14:paraId="14A57C28" w14:textId="77777777" w:rsidR="00A46982" w:rsidRDefault="00A46982" w:rsidP="00A46982">
            <w:pPr>
              <w:tabs>
                <w:tab w:val="left" w:pos="851"/>
              </w:tabs>
            </w:pPr>
          </w:p>
        </w:tc>
      </w:tr>
      <w:tr w:rsidR="00A46982" w14:paraId="2033A6FD" w14:textId="77777777" w:rsidTr="00A46982">
        <w:tc>
          <w:tcPr>
            <w:tcW w:w="4448" w:type="dxa"/>
            <w:tcBorders>
              <w:top w:val="nil"/>
              <w:bottom w:val="nil"/>
              <w:right w:val="nil"/>
            </w:tcBorders>
          </w:tcPr>
          <w:p w14:paraId="2195382C" w14:textId="77777777" w:rsidR="00A46982" w:rsidRDefault="00A46982" w:rsidP="002D36DE">
            <w:pPr>
              <w:tabs>
                <w:tab w:val="left" w:pos="851"/>
              </w:tabs>
            </w:pPr>
            <w:r w:rsidRPr="00AC513B">
              <w:rPr>
                <w:i/>
              </w:rPr>
              <w:t>le :</w:t>
            </w:r>
            <w:r>
              <w:t xml:space="preserve"> </w:t>
            </w:r>
            <w:r>
              <w:tab/>
            </w:r>
            <w:r w:rsidRPr="00A46982">
              <w:rPr>
                <w:b/>
              </w:rPr>
              <w:t>23 octobre 2013</w:t>
            </w:r>
          </w:p>
        </w:tc>
        <w:tc>
          <w:tcPr>
            <w:tcW w:w="4449" w:type="dxa"/>
            <w:tcBorders>
              <w:top w:val="nil"/>
              <w:left w:val="nil"/>
              <w:bottom w:val="nil"/>
            </w:tcBorders>
          </w:tcPr>
          <w:p w14:paraId="7498AD0C" w14:textId="77777777" w:rsidR="00A46982" w:rsidRDefault="00A46982" w:rsidP="00A46982">
            <w:pPr>
              <w:tabs>
                <w:tab w:val="left" w:pos="851"/>
              </w:tabs>
            </w:pPr>
            <w:r w:rsidRPr="002D36DE">
              <w:t>au temple de</w:t>
            </w:r>
            <w:r>
              <w:t xml:space="preserve"> </w:t>
            </w:r>
            <w:r w:rsidRPr="00A46982">
              <w:rPr>
                <w:b/>
              </w:rPr>
              <w:t>Morges</w:t>
            </w:r>
          </w:p>
        </w:tc>
      </w:tr>
      <w:tr w:rsidR="00A46982" w14:paraId="216EBF33" w14:textId="77777777" w:rsidTr="00A46982">
        <w:tc>
          <w:tcPr>
            <w:tcW w:w="4448" w:type="dxa"/>
            <w:tcBorders>
              <w:top w:val="nil"/>
              <w:bottom w:val="nil"/>
              <w:right w:val="nil"/>
            </w:tcBorders>
          </w:tcPr>
          <w:p w14:paraId="7899F4AD" w14:textId="77777777" w:rsidR="00A46982" w:rsidRPr="00AC513B" w:rsidRDefault="00A46982" w:rsidP="003E53A8">
            <w:pPr>
              <w:tabs>
                <w:tab w:val="left" w:pos="851"/>
              </w:tabs>
              <w:rPr>
                <w:i/>
              </w:rPr>
            </w:pPr>
            <w:r>
              <w:rPr>
                <w:i/>
              </w:rPr>
              <w:t xml:space="preserve">par : </w:t>
            </w:r>
            <w:r>
              <w:rPr>
                <w:i/>
              </w:rPr>
              <w:tab/>
            </w:r>
            <w:r w:rsidRPr="00AC513B">
              <w:t xml:space="preserve">le pasteur </w:t>
            </w:r>
            <w:r>
              <w:t xml:space="preserve">Arnold </w:t>
            </w:r>
            <w:proofErr w:type="spellStart"/>
            <w:r w:rsidR="003E53A8">
              <w:t>von</w:t>
            </w:r>
            <w:proofErr w:type="spellEnd"/>
            <w:r w:rsidR="003E53A8">
              <w:t xml:space="preserve"> </w:t>
            </w:r>
            <w:r>
              <w:t>de</w:t>
            </w:r>
            <w:r w:rsidR="003E53A8">
              <w:t>n</w:t>
            </w:r>
            <w:r>
              <w:t xml:space="preserve"> </w:t>
            </w:r>
            <w:proofErr w:type="spellStart"/>
            <w:r>
              <w:t>Täufer</w:t>
            </w:r>
            <w:proofErr w:type="spellEnd"/>
          </w:p>
        </w:tc>
        <w:tc>
          <w:tcPr>
            <w:tcW w:w="4449" w:type="dxa"/>
            <w:tcBorders>
              <w:top w:val="nil"/>
              <w:left w:val="nil"/>
              <w:bottom w:val="nil"/>
            </w:tcBorders>
          </w:tcPr>
          <w:p w14:paraId="454C769A" w14:textId="77777777" w:rsidR="00A46982" w:rsidRPr="002D36DE" w:rsidRDefault="00A46982" w:rsidP="00A46982">
            <w:pPr>
              <w:tabs>
                <w:tab w:val="left" w:pos="851"/>
              </w:tabs>
            </w:pPr>
          </w:p>
        </w:tc>
      </w:tr>
      <w:tr w:rsidR="00A46982" w14:paraId="45229C76" w14:textId="77777777" w:rsidTr="00A46982">
        <w:tc>
          <w:tcPr>
            <w:tcW w:w="4448" w:type="dxa"/>
            <w:tcBorders>
              <w:top w:val="nil"/>
              <w:bottom w:val="single" w:sz="4" w:space="0" w:color="auto"/>
              <w:right w:val="nil"/>
            </w:tcBorders>
          </w:tcPr>
          <w:p w14:paraId="30A9C56B" w14:textId="77777777" w:rsidR="00A46982" w:rsidRPr="00AC513B" w:rsidRDefault="00A46982" w:rsidP="002D36DE">
            <w:pPr>
              <w:tabs>
                <w:tab w:val="left" w:pos="851"/>
              </w:tabs>
              <w:rPr>
                <w:i/>
              </w:rPr>
            </w:pPr>
            <w:r w:rsidRPr="00A46982">
              <w:rPr>
                <w:i/>
                <w:sz w:val="20"/>
              </w:rPr>
              <w:t>Parrain :</w:t>
            </w:r>
            <w:r>
              <w:rPr>
                <w:i/>
                <w:sz w:val="20"/>
              </w:rPr>
              <w:tab/>
            </w:r>
            <w:r>
              <w:t xml:space="preserve">Philippe </w:t>
            </w:r>
            <w:proofErr w:type="spellStart"/>
            <w:r>
              <w:t>Delapierre</w:t>
            </w:r>
            <w:proofErr w:type="spellEnd"/>
          </w:p>
        </w:tc>
        <w:tc>
          <w:tcPr>
            <w:tcW w:w="4449" w:type="dxa"/>
            <w:tcBorders>
              <w:top w:val="nil"/>
              <w:left w:val="nil"/>
              <w:bottom w:val="single" w:sz="4" w:space="0" w:color="auto"/>
              <w:right w:val="single" w:sz="4" w:space="0" w:color="auto"/>
            </w:tcBorders>
          </w:tcPr>
          <w:p w14:paraId="7C07750E" w14:textId="77777777" w:rsidR="00A46982" w:rsidRPr="00AC513B" w:rsidRDefault="00A46982" w:rsidP="00A46982">
            <w:pPr>
              <w:tabs>
                <w:tab w:val="left" w:pos="851"/>
              </w:tabs>
            </w:pPr>
            <w:r w:rsidRPr="003E53A8">
              <w:rPr>
                <w:i/>
                <w:sz w:val="20"/>
              </w:rPr>
              <w:t>Marraine :</w:t>
            </w:r>
            <w:r w:rsidRPr="00A46982">
              <w:tab/>
            </w:r>
            <w:r>
              <w:t>Denise Champion</w:t>
            </w:r>
          </w:p>
        </w:tc>
      </w:tr>
      <w:tr w:rsidR="00A46982" w14:paraId="3B0724ED" w14:textId="77777777" w:rsidTr="00A46982">
        <w:tc>
          <w:tcPr>
            <w:tcW w:w="4448" w:type="dxa"/>
            <w:tcBorders>
              <w:left w:val="nil"/>
              <w:bottom w:val="nil"/>
              <w:right w:val="nil"/>
            </w:tcBorders>
          </w:tcPr>
          <w:p w14:paraId="5BD936CE" w14:textId="77777777" w:rsidR="00A46982" w:rsidRDefault="00A46982" w:rsidP="00AC513B">
            <w:pPr>
              <w:rPr>
                <w:i/>
              </w:rPr>
            </w:pPr>
          </w:p>
        </w:tc>
        <w:tc>
          <w:tcPr>
            <w:tcW w:w="4449" w:type="dxa"/>
            <w:tcBorders>
              <w:left w:val="nil"/>
              <w:bottom w:val="nil"/>
              <w:right w:val="nil"/>
            </w:tcBorders>
          </w:tcPr>
          <w:p w14:paraId="371851CE" w14:textId="77777777" w:rsidR="00A46982" w:rsidRDefault="00A46982" w:rsidP="00A46982">
            <w:pPr>
              <w:jc w:val="right"/>
              <w:rPr>
                <w:i/>
              </w:rPr>
            </w:pPr>
            <w:r w:rsidRPr="002D36DE">
              <w:rPr>
                <w:i/>
                <w:sz w:val="18"/>
              </w:rPr>
              <w:t>Visé : pasteur Didier Heller</w:t>
            </w:r>
          </w:p>
        </w:tc>
      </w:tr>
    </w:tbl>
    <w:p w14:paraId="1C2070D1" w14:textId="77777777" w:rsidR="002E43EC" w:rsidRDefault="002E43EC" w:rsidP="002E43EC"/>
    <w:p w14:paraId="2394B7CD" w14:textId="77777777" w:rsidR="003E53A8" w:rsidRDefault="00A46982" w:rsidP="003E53A8">
      <w:r>
        <w:t>On pourrait s’inspirer des registres papier actuels.</w:t>
      </w:r>
      <w:r w:rsidR="003E53A8" w:rsidRPr="003E53A8">
        <w:t xml:space="preserve"> </w:t>
      </w:r>
      <w:r w:rsidR="003E53A8">
        <w:t>Voir scan ci-joints.</w:t>
      </w:r>
    </w:p>
    <w:p w14:paraId="1B5BFDF4" w14:textId="77777777" w:rsidR="00A46982" w:rsidRDefault="00A46982" w:rsidP="002E43EC"/>
    <w:p w14:paraId="332A423F" w14:textId="77777777" w:rsidR="00A46982" w:rsidRDefault="00A46982" w:rsidP="002E43EC">
      <w:r>
        <w:t xml:space="preserve">Les fins de catéchisme </w:t>
      </w:r>
      <w:r w:rsidR="00F521D9">
        <w:t>(</w:t>
      </w:r>
      <w:r>
        <w:t>toujours</w:t>
      </w:r>
      <w:r w:rsidR="00F521D9">
        <w:t>)</w:t>
      </w:r>
      <w:r>
        <w:t xml:space="preserve"> et les confirmations </w:t>
      </w:r>
      <w:r w:rsidR="00F521D9">
        <w:t>(</w:t>
      </w:r>
      <w:r>
        <w:t>assez souvent</w:t>
      </w:r>
      <w:r w:rsidR="00F521D9">
        <w:t>)</w:t>
      </w:r>
      <w:r>
        <w:t xml:space="preserve"> ont lieu par volées ou par groupes.</w:t>
      </w:r>
    </w:p>
    <w:p w14:paraId="773C4519" w14:textId="77777777" w:rsidR="00A46982" w:rsidRDefault="00A46982" w:rsidP="002E43EC">
      <w:r>
        <w:t>Il serait intéressant que la mise en page de ces deux registre</w:t>
      </w:r>
      <w:r w:rsidR="00E761EC">
        <w:t>s</w:t>
      </w:r>
      <w:r w:rsidR="001514CA">
        <w:t xml:space="preserve"> comprenne une option qui permette</w:t>
      </w:r>
      <w:r>
        <w:t xml:space="preserve"> de grouper </w:t>
      </w:r>
      <w:r w:rsidR="001514CA">
        <w:t>visuellement chaque volée</w:t>
      </w:r>
      <w:r>
        <w:t>.</w:t>
      </w:r>
    </w:p>
    <w:p w14:paraId="5E33C498" w14:textId="77777777" w:rsidR="00A46982" w:rsidRDefault="00A46982" w:rsidP="002E43EC"/>
    <w:p w14:paraId="0309E672" w14:textId="77777777" w:rsidR="00E761EC" w:rsidRDefault="00E761EC" w:rsidP="002E43EC">
      <w:pPr>
        <w:rPr>
          <w:i/>
        </w:rPr>
      </w:pPr>
      <w:r>
        <w:t xml:space="preserve">Pour les fins de catéchisme : </w:t>
      </w:r>
      <w:r w:rsidR="00F521D9">
        <w:t xml:space="preserve">on </w:t>
      </w:r>
      <w:r>
        <w:t>indiquer</w:t>
      </w:r>
      <w:r w:rsidR="00F521D9">
        <w:t>ait en sous-titre de chaque volée :</w:t>
      </w:r>
      <w:r>
        <w:t xml:space="preserve"> </w:t>
      </w:r>
      <w:r>
        <w:rPr>
          <w:i/>
        </w:rPr>
        <w:t>Rameaux 201n</w:t>
      </w:r>
    </w:p>
    <w:p w14:paraId="2DDA541E" w14:textId="77777777" w:rsidR="00E761EC" w:rsidRPr="00F521D9" w:rsidRDefault="00E761EC" w:rsidP="002E43EC">
      <w:r w:rsidRPr="00E761EC">
        <w:t xml:space="preserve">Pour les confirmations, </w:t>
      </w:r>
      <w:r w:rsidR="00F521D9">
        <w:t xml:space="preserve">on </w:t>
      </w:r>
      <w:r w:rsidRPr="00E761EC">
        <w:t>utiliser</w:t>
      </w:r>
      <w:r w:rsidR="00F521D9">
        <w:t>ait</w:t>
      </w:r>
      <w:r w:rsidRPr="00E761EC">
        <w:t xml:space="preserve"> les valeurs de la rubrique « Type de célébration » :</w:t>
      </w:r>
      <w:r>
        <w:rPr>
          <w:i/>
        </w:rPr>
        <w:t xml:space="preserve"> Rameaux 201n </w:t>
      </w:r>
      <w:r w:rsidRPr="00E761EC">
        <w:t>ou bien</w:t>
      </w:r>
      <w:r>
        <w:rPr>
          <w:i/>
        </w:rPr>
        <w:t xml:space="preserve"> Culte de l’Alliance 201n.</w:t>
      </w:r>
      <w:r w:rsidR="00F521D9">
        <w:rPr>
          <w:i/>
        </w:rPr>
        <w:t xml:space="preserve"> </w:t>
      </w:r>
      <w:r w:rsidR="00F521D9">
        <w:t xml:space="preserve">On n’utilise pas </w:t>
      </w:r>
      <w:r w:rsidR="00F521D9">
        <w:rPr>
          <w:i/>
        </w:rPr>
        <w:t>Autre</w:t>
      </w:r>
      <w:r w:rsidR="00F521D9">
        <w:t xml:space="preserve"> car ces rares autres figureront  plus bas ou plus haut dans </w:t>
      </w:r>
    </w:p>
    <w:p w14:paraId="2BD9DF4A" w14:textId="77777777" w:rsidR="00F521D9" w:rsidRPr="00F521D9" w:rsidRDefault="00F521D9" w:rsidP="002E43EC">
      <w:pPr>
        <w:rPr>
          <w:i/>
        </w:rPr>
      </w:pPr>
    </w:p>
    <w:p w14:paraId="6057E2F0" w14:textId="77777777" w:rsidR="00E761EC" w:rsidRDefault="00E761EC" w:rsidP="002E43EC"/>
    <w:p w14:paraId="26A9EEDA" w14:textId="77777777" w:rsidR="00E761EC" w:rsidRDefault="00E761EC" w:rsidP="002E43EC"/>
    <w:p w14:paraId="603CD69E" w14:textId="77777777" w:rsidR="004A02B2" w:rsidRDefault="004A02B2" w:rsidP="004A02B2">
      <w:pPr>
        <w:pStyle w:val="Titre2"/>
      </w:pPr>
      <w:r>
        <w:t>Questions</w:t>
      </w:r>
    </w:p>
    <w:p w14:paraId="190258CC" w14:textId="77777777" w:rsidR="004A02B2" w:rsidRDefault="004A02B2" w:rsidP="004A02B2">
      <w:r>
        <w:t>Faut-il un champ « remarque libre » à chaque acte ?</w:t>
      </w:r>
    </w:p>
    <w:p w14:paraId="0540F738" w14:textId="77777777" w:rsidR="00D00171" w:rsidRDefault="00D00171" w:rsidP="004A02B2"/>
    <w:p w14:paraId="73490C33" w14:textId="77777777" w:rsidR="00D00171" w:rsidRPr="000E7E06" w:rsidRDefault="00D00171" w:rsidP="00D00171">
      <w:r>
        <w:t xml:space="preserve">La rubrique « Origine » a été souvent présente dans les registres papiers (notamment </w:t>
      </w:r>
      <w:bookmarkStart w:id="0" w:name="_GoBack"/>
      <w:bookmarkEnd w:id="0"/>
      <w:r>
        <w:t>mariage). Faut-il l’implémenter aussi ? à titre facultatif ?</w:t>
      </w:r>
    </w:p>
    <w:p w14:paraId="2858D751" w14:textId="77777777" w:rsidR="00D00171" w:rsidRDefault="00D00171" w:rsidP="004A02B2"/>
    <w:p w14:paraId="0A154515" w14:textId="77777777" w:rsidR="00F83429" w:rsidRDefault="00F83429" w:rsidP="004A02B2"/>
    <w:p w14:paraId="6D07E83B" w14:textId="77777777" w:rsidR="00F83429" w:rsidRDefault="00F83429" w:rsidP="004A02B2"/>
    <w:p w14:paraId="636502B6" w14:textId="77777777" w:rsidR="00F83429" w:rsidRDefault="00F83429">
      <w:pPr>
        <w:spacing w:before="0"/>
        <w:jc w:val="left"/>
      </w:pPr>
      <w:r>
        <w:br w:type="page"/>
      </w:r>
    </w:p>
    <w:p w14:paraId="3525F3E2" w14:textId="77777777" w:rsidR="00F83429" w:rsidRDefault="00F83429" w:rsidP="004A02B2">
      <w:r>
        <w:t>Exemples de registres :</w:t>
      </w:r>
    </w:p>
    <w:p w14:paraId="0C09F0EF" w14:textId="77777777" w:rsidR="00F83429" w:rsidRDefault="00F83429" w:rsidP="004A02B2">
      <w:r>
        <w:rPr>
          <w:noProof/>
          <w:lang w:eastAsia="fr-FR"/>
        </w:rPr>
        <w:drawing>
          <wp:inline distT="0" distB="0" distL="0" distR="0" wp14:anchorId="36BCD44B" wp14:editId="05291B9D">
            <wp:extent cx="5930265" cy="8388350"/>
            <wp:effectExtent l="0" t="0" r="0" b="0"/>
            <wp:docPr id="2" name="Image 2" descr="Macintosh HD:Users:jmsordet:Desktop:131125 aider:mari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msordet:Desktop:131125 aider:mariage.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265" cy="8388350"/>
                    </a:xfrm>
                    <a:prstGeom prst="rect">
                      <a:avLst/>
                    </a:prstGeom>
                    <a:noFill/>
                    <a:ln>
                      <a:noFill/>
                    </a:ln>
                  </pic:spPr>
                </pic:pic>
              </a:graphicData>
            </a:graphic>
          </wp:inline>
        </w:drawing>
      </w:r>
    </w:p>
    <w:p w14:paraId="746CAD67" w14:textId="77777777" w:rsidR="00F83429" w:rsidRDefault="00F83429" w:rsidP="004A02B2"/>
    <w:p w14:paraId="08454B8C" w14:textId="77777777" w:rsidR="00F83429" w:rsidRDefault="00F83429" w:rsidP="004A02B2">
      <w:pPr>
        <w:sectPr w:rsidR="00F83429" w:rsidSect="00784A9D">
          <w:footerReference w:type="default" r:id="rId11"/>
          <w:pgSz w:w="11904" w:h="16836"/>
          <w:pgMar w:top="851" w:right="1134" w:bottom="851" w:left="1418" w:header="851" w:footer="850" w:gutter="0"/>
          <w:cols w:space="709"/>
          <w:titlePg/>
        </w:sectPr>
      </w:pPr>
    </w:p>
    <w:p w14:paraId="656FE88A" w14:textId="77777777" w:rsidR="00F83429" w:rsidRDefault="006A5426" w:rsidP="004A02B2">
      <w:r>
        <w:t>Services funèbres</w:t>
      </w:r>
    </w:p>
    <w:p w14:paraId="1138D632" w14:textId="77777777" w:rsidR="00F83429" w:rsidRPr="004A02B2" w:rsidRDefault="006A5426" w:rsidP="004A02B2">
      <w:r>
        <w:rPr>
          <w:noProof/>
          <w:lang w:eastAsia="fr-FR"/>
        </w:rPr>
        <w:drawing>
          <wp:anchor distT="0" distB="0" distL="114300" distR="114300" simplePos="0" relativeHeight="251661312" behindDoc="0" locked="0" layoutInCell="1" allowOverlap="1" wp14:anchorId="15150BC3" wp14:editId="6370F461">
            <wp:simplePos x="0" y="0"/>
            <wp:positionH relativeFrom="column">
              <wp:posOffset>4768850</wp:posOffset>
            </wp:positionH>
            <wp:positionV relativeFrom="paragraph">
              <wp:posOffset>108585</wp:posOffset>
            </wp:positionV>
            <wp:extent cx="4319905" cy="6109970"/>
            <wp:effectExtent l="0" t="0" r="0" b="11430"/>
            <wp:wrapThrough wrapText="bothSides">
              <wp:wrapPolygon edited="0">
                <wp:start x="0" y="0"/>
                <wp:lineTo x="0" y="21551"/>
                <wp:lineTo x="21463" y="2155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9905" cy="61099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0288" behindDoc="0" locked="0" layoutInCell="1" allowOverlap="1" wp14:anchorId="7F5C2472" wp14:editId="0CEF293F">
            <wp:simplePos x="0" y="0"/>
            <wp:positionH relativeFrom="column">
              <wp:posOffset>-146050</wp:posOffset>
            </wp:positionH>
            <wp:positionV relativeFrom="paragraph">
              <wp:posOffset>45720</wp:posOffset>
            </wp:positionV>
            <wp:extent cx="4319905" cy="6110605"/>
            <wp:effectExtent l="0" t="0" r="0" b="10795"/>
            <wp:wrapThrough wrapText="bothSides">
              <wp:wrapPolygon edited="0">
                <wp:start x="0" y="0"/>
                <wp:lineTo x="0" y="21548"/>
                <wp:lineTo x="21463" y="21548"/>
                <wp:lineTo x="21463"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9905" cy="61106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83429" w:rsidRPr="004A02B2" w:rsidSect="00F83429">
      <w:pgSz w:w="16836" w:h="11904" w:orient="landscape"/>
      <w:pgMar w:top="1418" w:right="851" w:bottom="1134" w:left="851" w:header="851" w:footer="850" w:gutter="0"/>
      <w:cols w:num="2" w:space="709"/>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FBE47D" w14:textId="77777777" w:rsidR="00130367" w:rsidRDefault="00130367">
      <w:pPr>
        <w:spacing w:before="0"/>
      </w:pPr>
      <w:r>
        <w:separator/>
      </w:r>
    </w:p>
  </w:endnote>
  <w:endnote w:type="continuationSeparator" w:id="0">
    <w:p w14:paraId="5341790F" w14:textId="77777777" w:rsidR="00130367" w:rsidRDefault="0013036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A00002EF" w:usb1="4000004B" w:usb2="00000000" w:usb3="00000000" w:csb0="000000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5723EA" w14:textId="77777777" w:rsidR="00130367" w:rsidRPr="004373DB" w:rsidRDefault="00130367" w:rsidP="00320425">
    <w:pPr>
      <w:pStyle w:val="Pieddepage"/>
    </w:pPr>
    <w:fldSimple w:instr=" DATE  \* MERGEFORMAT ">
      <w:r>
        <w:rPr>
          <w:noProof/>
        </w:rPr>
        <w:t>25.11.13</w:t>
      </w:r>
    </w:fldSimple>
    <w:r w:rsidRPr="004373DB">
      <w:t xml:space="preserve"> – </w:t>
    </w:r>
    <w:fldSimple w:instr=" FILENAME  \* MERGEFORMAT ">
      <w:r>
        <w:rPr>
          <w:noProof/>
        </w:rPr>
        <w:t>Document2</w:t>
      </w:r>
    </w:fldSimple>
    <w:r w:rsidRPr="004373DB">
      <w:tab/>
    </w:r>
    <w:r>
      <w:fldChar w:fldCharType="begin"/>
    </w:r>
    <w:r>
      <w:instrText xml:space="preserve"> PAGE  \* MERGEFORMAT </w:instrText>
    </w:r>
    <w:r>
      <w:fldChar w:fldCharType="separate"/>
    </w:r>
    <w:r w:rsidR="00D00171" w:rsidRPr="00D00171">
      <w:rPr>
        <w:noProof/>
        <w:sz w:val="18"/>
      </w:rPr>
      <w:t>9</w:t>
    </w:r>
    <w:r>
      <w:rPr>
        <w:noProof/>
        <w:sz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0E04DE" w14:textId="77777777" w:rsidR="00130367" w:rsidRDefault="00130367">
      <w:pPr>
        <w:spacing w:before="0"/>
      </w:pPr>
      <w:r>
        <w:separator/>
      </w:r>
    </w:p>
  </w:footnote>
  <w:footnote w:type="continuationSeparator" w:id="0">
    <w:p w14:paraId="70A5BE73" w14:textId="77777777" w:rsidR="00130367" w:rsidRDefault="00130367">
      <w:pPr>
        <w:spacing w:before="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E3E8C186"/>
    <w:lvl w:ilvl="0">
      <w:start w:val="7"/>
      <w:numFmt w:val="none"/>
      <w:pStyle w:val="Titre1"/>
      <w:lvlText w:val=""/>
      <w:lvlJc w:val="left"/>
      <w:pPr>
        <w:tabs>
          <w:tab w:val="num" w:pos="709"/>
        </w:tabs>
        <w:ind w:left="709" w:hanging="709"/>
      </w:pPr>
    </w:lvl>
    <w:lvl w:ilvl="1">
      <w:start w:val="1"/>
      <w:numFmt w:val="decimal"/>
      <w:pStyle w:val="Titre2"/>
      <w:lvlText w:val="%2."/>
      <w:lvlJc w:val="left"/>
      <w:pPr>
        <w:tabs>
          <w:tab w:val="num" w:pos="709"/>
        </w:tabs>
        <w:ind w:left="709" w:hanging="709"/>
      </w:pPr>
    </w:lvl>
    <w:lvl w:ilvl="2">
      <w:start w:val="1"/>
      <w:numFmt w:val="decimal"/>
      <w:pStyle w:val="Titre3"/>
      <w:lvlText w:val="%2.%3"/>
      <w:lvlJc w:val="left"/>
      <w:pPr>
        <w:tabs>
          <w:tab w:val="num" w:pos="709"/>
        </w:tabs>
        <w:ind w:left="709" w:hanging="709"/>
      </w:pPr>
    </w:lvl>
    <w:lvl w:ilvl="3">
      <w:start w:val="1"/>
      <w:numFmt w:val="decimal"/>
      <w:pStyle w:val="Titre4"/>
      <w:lvlText w:val="%2.%3%4"/>
      <w:lvlJc w:val="left"/>
      <w:pPr>
        <w:tabs>
          <w:tab w:val="num" w:pos="709"/>
        </w:tabs>
        <w:ind w:left="709" w:hanging="709"/>
      </w:pPr>
    </w:lvl>
    <w:lvl w:ilvl="4">
      <w:numFmt w:val="decimal"/>
      <w:lvlText w:val="%2.%3%4.%5"/>
      <w:lvlJc w:val="left"/>
      <w:pPr>
        <w:tabs>
          <w:tab w:val="num" w:pos="2234"/>
        </w:tabs>
        <w:ind w:left="2234" w:hanging="794"/>
      </w:pPr>
    </w:lvl>
    <w:lvl w:ilvl="5">
      <w:numFmt w:val="decimal"/>
      <w:lvlText w:val="%1.%2.%3.%4.%5.%6."/>
      <w:lvlJc w:val="left"/>
      <w:pPr>
        <w:tabs>
          <w:tab w:val="num" w:pos="3600"/>
        </w:tabs>
        <w:ind w:left="2738" w:hanging="941"/>
      </w:pPr>
    </w:lvl>
    <w:lvl w:ilvl="6">
      <w:numFmt w:val="decimal"/>
      <w:lvlText w:val="%1.%2.%3.%4.%5.%6.%7."/>
      <w:lvlJc w:val="left"/>
      <w:pPr>
        <w:tabs>
          <w:tab w:val="num" w:pos="4320"/>
        </w:tabs>
        <w:ind w:left="3237" w:hanging="1077"/>
      </w:pPr>
    </w:lvl>
    <w:lvl w:ilvl="7">
      <w:numFmt w:val="decimal"/>
      <w:lvlText w:val="%1.%2.%3.%4.%5.%6.%7.%8."/>
      <w:lvlJc w:val="left"/>
      <w:pPr>
        <w:tabs>
          <w:tab w:val="num" w:pos="4677"/>
        </w:tabs>
        <w:ind w:left="3742" w:hanging="1225"/>
      </w:pPr>
    </w:lvl>
    <w:lvl w:ilvl="8">
      <w:numFmt w:val="decimal"/>
      <w:lvlText w:val="%1.%2.%3.%4.%5.%6.%7.%8.%9."/>
      <w:lvlJc w:val="left"/>
      <w:pPr>
        <w:tabs>
          <w:tab w:val="num" w:pos="5397"/>
        </w:tabs>
        <w:ind w:left="4320" w:hanging="1440"/>
      </w:pPr>
    </w:lvl>
  </w:abstractNum>
  <w:abstractNum w:abstractNumId="1">
    <w:nsid w:val="0FEB5E1E"/>
    <w:multiLevelType w:val="hybridMultilevel"/>
    <w:tmpl w:val="FE882B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0F12680"/>
    <w:multiLevelType w:val="hybridMultilevel"/>
    <w:tmpl w:val="80B879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F356E2D"/>
    <w:multiLevelType w:val="hybridMultilevel"/>
    <w:tmpl w:val="FE64C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5987105"/>
    <w:multiLevelType w:val="hybridMultilevel"/>
    <w:tmpl w:val="519C21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87B3786"/>
    <w:multiLevelType w:val="hybridMultilevel"/>
    <w:tmpl w:val="954CFF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916692B"/>
    <w:multiLevelType w:val="hybridMultilevel"/>
    <w:tmpl w:val="B3D477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C0D19EB"/>
    <w:multiLevelType w:val="hybridMultilevel"/>
    <w:tmpl w:val="F0E2D8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B9347E2"/>
    <w:multiLevelType w:val="hybridMultilevel"/>
    <w:tmpl w:val="EC5AC2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F876E68"/>
    <w:multiLevelType w:val="hybridMultilevel"/>
    <w:tmpl w:val="CD70D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9FB724F"/>
    <w:multiLevelType w:val="hybridMultilevel"/>
    <w:tmpl w:val="0ACEE8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D177868"/>
    <w:multiLevelType w:val="hybridMultilevel"/>
    <w:tmpl w:val="DC7C299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nsid w:val="62EF41C5"/>
    <w:multiLevelType w:val="hybridMultilevel"/>
    <w:tmpl w:val="A6048D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C5A0309"/>
    <w:multiLevelType w:val="hybridMultilevel"/>
    <w:tmpl w:val="40BE0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D2D2364"/>
    <w:multiLevelType w:val="hybridMultilevel"/>
    <w:tmpl w:val="CAEC5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437309C"/>
    <w:multiLevelType w:val="hybridMultilevel"/>
    <w:tmpl w:val="27E01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8EF4240"/>
    <w:multiLevelType w:val="hybridMultilevel"/>
    <w:tmpl w:val="ABEAC9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A2F3F4F"/>
    <w:multiLevelType w:val="hybridMultilevel"/>
    <w:tmpl w:val="025E4D5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3"/>
  </w:num>
  <w:num w:numId="6">
    <w:abstractNumId w:val="5"/>
  </w:num>
  <w:num w:numId="7">
    <w:abstractNumId w:val="15"/>
  </w:num>
  <w:num w:numId="8">
    <w:abstractNumId w:val="7"/>
  </w:num>
  <w:num w:numId="9">
    <w:abstractNumId w:val="2"/>
  </w:num>
  <w:num w:numId="10">
    <w:abstractNumId w:val="16"/>
  </w:num>
  <w:num w:numId="11">
    <w:abstractNumId w:val="17"/>
  </w:num>
  <w:num w:numId="12">
    <w:abstractNumId w:val="13"/>
  </w:num>
  <w:num w:numId="13">
    <w:abstractNumId w:val="11"/>
  </w:num>
  <w:num w:numId="14">
    <w:abstractNumId w:val="9"/>
  </w:num>
  <w:num w:numId="15">
    <w:abstractNumId w:val="4"/>
  </w:num>
  <w:num w:numId="16">
    <w:abstractNumId w:val="8"/>
  </w:num>
  <w:num w:numId="17">
    <w:abstractNumId w:val="10"/>
  </w:num>
  <w:num w:numId="18">
    <w:abstractNumId w:val="6"/>
  </w:num>
  <w:num w:numId="19">
    <w:abstractNumId w:val="1"/>
  </w:num>
  <w:num w:numId="20">
    <w:abstractNumId w:val="14"/>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2"/>
  <w:embedSystemFont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DD2"/>
    <w:rsid w:val="00004B90"/>
    <w:rsid w:val="0001117A"/>
    <w:rsid w:val="00012173"/>
    <w:rsid w:val="000162EA"/>
    <w:rsid w:val="00072753"/>
    <w:rsid w:val="00081601"/>
    <w:rsid w:val="000942F8"/>
    <w:rsid w:val="000A0FCF"/>
    <w:rsid w:val="000C5E88"/>
    <w:rsid w:val="000C7C19"/>
    <w:rsid w:val="000D1BF5"/>
    <w:rsid w:val="000D4105"/>
    <w:rsid w:val="000D44BB"/>
    <w:rsid w:val="000E3A2A"/>
    <w:rsid w:val="000E7E06"/>
    <w:rsid w:val="000F1A83"/>
    <w:rsid w:val="00100F7E"/>
    <w:rsid w:val="00104953"/>
    <w:rsid w:val="00110C4F"/>
    <w:rsid w:val="00123BB0"/>
    <w:rsid w:val="00130367"/>
    <w:rsid w:val="001514CA"/>
    <w:rsid w:val="00152054"/>
    <w:rsid w:val="00164269"/>
    <w:rsid w:val="00181EF1"/>
    <w:rsid w:val="001A4247"/>
    <w:rsid w:val="001D0A42"/>
    <w:rsid w:val="001D70F9"/>
    <w:rsid w:val="001E2059"/>
    <w:rsid w:val="001E3D2D"/>
    <w:rsid w:val="0022605B"/>
    <w:rsid w:val="002321C8"/>
    <w:rsid w:val="00243FAE"/>
    <w:rsid w:val="002504E1"/>
    <w:rsid w:val="00254B58"/>
    <w:rsid w:val="0026373B"/>
    <w:rsid w:val="002A09FB"/>
    <w:rsid w:val="002A45C7"/>
    <w:rsid w:val="002A54D7"/>
    <w:rsid w:val="002B0E4D"/>
    <w:rsid w:val="002B7756"/>
    <w:rsid w:val="002D36DE"/>
    <w:rsid w:val="002D5009"/>
    <w:rsid w:val="002E43EC"/>
    <w:rsid w:val="002E6CCB"/>
    <w:rsid w:val="002F67C2"/>
    <w:rsid w:val="00302C38"/>
    <w:rsid w:val="00311C17"/>
    <w:rsid w:val="00315270"/>
    <w:rsid w:val="00320425"/>
    <w:rsid w:val="00340B55"/>
    <w:rsid w:val="003649E7"/>
    <w:rsid w:val="00377B69"/>
    <w:rsid w:val="003B4D7A"/>
    <w:rsid w:val="003E53A8"/>
    <w:rsid w:val="003E578F"/>
    <w:rsid w:val="003F5415"/>
    <w:rsid w:val="0040299A"/>
    <w:rsid w:val="004172C8"/>
    <w:rsid w:val="00437794"/>
    <w:rsid w:val="00446BF3"/>
    <w:rsid w:val="004655F3"/>
    <w:rsid w:val="00473E9D"/>
    <w:rsid w:val="004950D8"/>
    <w:rsid w:val="004A02B2"/>
    <w:rsid w:val="004D3F38"/>
    <w:rsid w:val="00504044"/>
    <w:rsid w:val="005569E3"/>
    <w:rsid w:val="00561DD2"/>
    <w:rsid w:val="00582FAB"/>
    <w:rsid w:val="005974D1"/>
    <w:rsid w:val="005A1615"/>
    <w:rsid w:val="005B7D5C"/>
    <w:rsid w:val="005C1564"/>
    <w:rsid w:val="005D4466"/>
    <w:rsid w:val="005E4B34"/>
    <w:rsid w:val="00621293"/>
    <w:rsid w:val="00624C60"/>
    <w:rsid w:val="006264EE"/>
    <w:rsid w:val="00634C15"/>
    <w:rsid w:val="00671D8B"/>
    <w:rsid w:val="0067751A"/>
    <w:rsid w:val="006A5426"/>
    <w:rsid w:val="00720621"/>
    <w:rsid w:val="0074281A"/>
    <w:rsid w:val="00757F90"/>
    <w:rsid w:val="0078093F"/>
    <w:rsid w:val="00784A9D"/>
    <w:rsid w:val="00785A35"/>
    <w:rsid w:val="007D29BF"/>
    <w:rsid w:val="007D405B"/>
    <w:rsid w:val="00807646"/>
    <w:rsid w:val="00831B88"/>
    <w:rsid w:val="0087260B"/>
    <w:rsid w:val="00880CFD"/>
    <w:rsid w:val="00884A4D"/>
    <w:rsid w:val="008853ED"/>
    <w:rsid w:val="008956FE"/>
    <w:rsid w:val="008B6A85"/>
    <w:rsid w:val="008C2BB8"/>
    <w:rsid w:val="008F2E4F"/>
    <w:rsid w:val="008F7506"/>
    <w:rsid w:val="00900C2C"/>
    <w:rsid w:val="009072CF"/>
    <w:rsid w:val="00924E82"/>
    <w:rsid w:val="00951E42"/>
    <w:rsid w:val="00956C1E"/>
    <w:rsid w:val="00966A8A"/>
    <w:rsid w:val="0099643C"/>
    <w:rsid w:val="009E750A"/>
    <w:rsid w:val="00A03CBE"/>
    <w:rsid w:val="00A32B3C"/>
    <w:rsid w:val="00A462BD"/>
    <w:rsid w:val="00A46982"/>
    <w:rsid w:val="00A80930"/>
    <w:rsid w:val="00A96895"/>
    <w:rsid w:val="00AC513B"/>
    <w:rsid w:val="00B03A6F"/>
    <w:rsid w:val="00B0493B"/>
    <w:rsid w:val="00B0774F"/>
    <w:rsid w:val="00B174A3"/>
    <w:rsid w:val="00B33649"/>
    <w:rsid w:val="00B33ABA"/>
    <w:rsid w:val="00B34389"/>
    <w:rsid w:val="00B35BD7"/>
    <w:rsid w:val="00B36834"/>
    <w:rsid w:val="00B422A8"/>
    <w:rsid w:val="00B50E5C"/>
    <w:rsid w:val="00B55328"/>
    <w:rsid w:val="00B6508E"/>
    <w:rsid w:val="00B76939"/>
    <w:rsid w:val="00B80C41"/>
    <w:rsid w:val="00B85D80"/>
    <w:rsid w:val="00B868C9"/>
    <w:rsid w:val="00BE485F"/>
    <w:rsid w:val="00BF1CF5"/>
    <w:rsid w:val="00BF552B"/>
    <w:rsid w:val="00BF7C12"/>
    <w:rsid w:val="00C050D5"/>
    <w:rsid w:val="00C07D0D"/>
    <w:rsid w:val="00C17D9C"/>
    <w:rsid w:val="00C431F6"/>
    <w:rsid w:val="00C57224"/>
    <w:rsid w:val="00C61312"/>
    <w:rsid w:val="00C70F12"/>
    <w:rsid w:val="00C71560"/>
    <w:rsid w:val="00C76F2E"/>
    <w:rsid w:val="00C93D4B"/>
    <w:rsid w:val="00CD7D59"/>
    <w:rsid w:val="00CE512D"/>
    <w:rsid w:val="00CF40F9"/>
    <w:rsid w:val="00D00171"/>
    <w:rsid w:val="00D04E03"/>
    <w:rsid w:val="00D43247"/>
    <w:rsid w:val="00D66743"/>
    <w:rsid w:val="00D84018"/>
    <w:rsid w:val="00DA7D15"/>
    <w:rsid w:val="00DC1462"/>
    <w:rsid w:val="00DC6F14"/>
    <w:rsid w:val="00DF3CAC"/>
    <w:rsid w:val="00E11BB4"/>
    <w:rsid w:val="00E34779"/>
    <w:rsid w:val="00E362AD"/>
    <w:rsid w:val="00E45284"/>
    <w:rsid w:val="00E5046E"/>
    <w:rsid w:val="00E52997"/>
    <w:rsid w:val="00E529D6"/>
    <w:rsid w:val="00E761EC"/>
    <w:rsid w:val="00E77AD1"/>
    <w:rsid w:val="00E807CB"/>
    <w:rsid w:val="00EB7DBD"/>
    <w:rsid w:val="00EC7160"/>
    <w:rsid w:val="00ED69FA"/>
    <w:rsid w:val="00EF0CB7"/>
    <w:rsid w:val="00EF4A5E"/>
    <w:rsid w:val="00F521D9"/>
    <w:rsid w:val="00F575DB"/>
    <w:rsid w:val="00F61790"/>
    <w:rsid w:val="00F67914"/>
    <w:rsid w:val="00F73692"/>
    <w:rsid w:val="00F83429"/>
    <w:rsid w:val="00F85F8F"/>
    <w:rsid w:val="00FA12E7"/>
    <w:rsid w:val="00FB09ED"/>
    <w:rsid w:val="00FB7680"/>
    <w:rsid w:val="00FD1AFE"/>
    <w:rsid w:val="00FD3FBB"/>
    <w:rsid w:val="00FE524D"/>
  </w:rsids>
  <m:mathPr>
    <m:mathFont m:val="Cambria Math"/>
    <m:brkBin m:val="before"/>
    <m:brkBinSub m:val="--"/>
    <m:smallFrac m:val="0"/>
    <m:dispDef m:val="0"/>
    <m:lMargin m:val="0"/>
    <m:rMargin m:val="0"/>
    <m:defJc m:val="centerGroup"/>
    <m:wrapRight/>
    <m:intLim m:val="subSup"/>
    <m:naryLim m:val="subSup"/>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6E335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790"/>
    <w:pPr>
      <w:spacing w:before="60"/>
      <w:jc w:val="both"/>
    </w:pPr>
    <w:rPr>
      <w:rFonts w:ascii="Arial" w:hAnsi="Arial"/>
      <w:sz w:val="22"/>
    </w:rPr>
  </w:style>
  <w:style w:type="paragraph" w:styleId="Titre1">
    <w:name w:val="heading 1"/>
    <w:basedOn w:val="Normal"/>
    <w:next w:val="Normal"/>
    <w:qFormat/>
    <w:rsid w:val="00F61790"/>
    <w:pPr>
      <w:keepNext/>
      <w:numPr>
        <w:numId w:val="1"/>
      </w:numPr>
      <w:spacing w:before="360" w:after="240" w:line="360" w:lineRule="auto"/>
      <w:jc w:val="center"/>
      <w:outlineLvl w:val="0"/>
    </w:pPr>
    <w:rPr>
      <w:b/>
      <w:sz w:val="28"/>
    </w:rPr>
  </w:style>
  <w:style w:type="paragraph" w:styleId="Titre2">
    <w:name w:val="heading 2"/>
    <w:basedOn w:val="Normal"/>
    <w:next w:val="Normal"/>
    <w:qFormat/>
    <w:rsid w:val="00F61790"/>
    <w:pPr>
      <w:keepNext/>
      <w:numPr>
        <w:ilvl w:val="1"/>
        <w:numId w:val="2"/>
      </w:numPr>
      <w:spacing w:before="480" w:after="240" w:line="360" w:lineRule="auto"/>
      <w:jc w:val="left"/>
      <w:outlineLvl w:val="1"/>
    </w:pPr>
    <w:rPr>
      <w:b/>
      <w:sz w:val="24"/>
    </w:rPr>
  </w:style>
  <w:style w:type="paragraph" w:styleId="Titre3">
    <w:name w:val="heading 3"/>
    <w:basedOn w:val="Normal"/>
    <w:next w:val="Normal"/>
    <w:qFormat/>
    <w:rsid w:val="00F61790"/>
    <w:pPr>
      <w:keepNext/>
      <w:numPr>
        <w:ilvl w:val="2"/>
        <w:numId w:val="3"/>
      </w:numPr>
      <w:spacing w:before="240" w:after="120" w:line="360" w:lineRule="auto"/>
      <w:jc w:val="left"/>
      <w:outlineLvl w:val="2"/>
    </w:pPr>
    <w:rPr>
      <w:smallCaps/>
    </w:rPr>
  </w:style>
  <w:style w:type="paragraph" w:styleId="Titre4">
    <w:name w:val="heading 4"/>
    <w:basedOn w:val="Normal"/>
    <w:next w:val="Normal"/>
    <w:qFormat/>
    <w:rsid w:val="00F61790"/>
    <w:pPr>
      <w:keepNext/>
      <w:numPr>
        <w:ilvl w:val="3"/>
        <w:numId w:val="4"/>
      </w:numPr>
      <w:spacing w:line="360" w:lineRule="auto"/>
      <w:jc w:val="left"/>
      <w:outlineLvl w:val="3"/>
    </w:pPr>
    <w:rPr>
      <w:i/>
    </w:rPr>
  </w:style>
  <w:style w:type="paragraph" w:styleId="Titre5">
    <w:name w:val="heading 5"/>
    <w:basedOn w:val="Normal"/>
    <w:next w:val="Normal"/>
    <w:qFormat/>
    <w:rsid w:val="00F61790"/>
    <w:pPr>
      <w:keepNext/>
      <w:spacing w:line="360" w:lineRule="auto"/>
      <w:ind w:left="567"/>
      <w:outlineLvl w:val="4"/>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autoRedefine/>
    <w:rsid w:val="00F61790"/>
    <w:pPr>
      <w:spacing w:before="360" w:after="360"/>
    </w:pPr>
    <w:rPr>
      <w:sz w:val="44"/>
    </w:rPr>
  </w:style>
  <w:style w:type="paragraph" w:styleId="TM2">
    <w:name w:val="toc 2"/>
    <w:basedOn w:val="Normal"/>
    <w:next w:val="Normal"/>
    <w:autoRedefine/>
    <w:rsid w:val="00F61790"/>
    <w:rPr>
      <w:sz w:val="32"/>
    </w:rPr>
  </w:style>
  <w:style w:type="paragraph" w:styleId="TM3">
    <w:name w:val="toc 3"/>
    <w:basedOn w:val="Normal"/>
    <w:next w:val="Normal"/>
    <w:autoRedefine/>
    <w:rsid w:val="00F61790"/>
    <w:rPr>
      <w:sz w:val="28"/>
    </w:rPr>
  </w:style>
  <w:style w:type="paragraph" w:styleId="En-tte">
    <w:name w:val="header"/>
    <w:basedOn w:val="Normal"/>
    <w:rsid w:val="00F61790"/>
    <w:pPr>
      <w:tabs>
        <w:tab w:val="center" w:pos="4252"/>
        <w:tab w:val="right" w:pos="8504"/>
      </w:tabs>
    </w:pPr>
    <w:rPr>
      <w:rFonts w:ascii="Courier" w:eastAsia="Times New Roman" w:hAnsi="Courier"/>
      <w:sz w:val="14"/>
    </w:rPr>
  </w:style>
  <w:style w:type="paragraph" w:styleId="Pieddepage">
    <w:name w:val="footer"/>
    <w:basedOn w:val="Normal"/>
    <w:next w:val="Normal"/>
    <w:rsid w:val="007D405B"/>
    <w:pPr>
      <w:tabs>
        <w:tab w:val="center" w:pos="4252"/>
        <w:tab w:val="right" w:pos="8504"/>
      </w:tabs>
      <w:spacing w:before="0"/>
    </w:pPr>
    <w:rPr>
      <w:rFonts w:ascii="Courier New" w:hAnsi="Courier New"/>
      <w:sz w:val="12"/>
    </w:rPr>
  </w:style>
  <w:style w:type="paragraph" w:customStyle="1" w:styleId="RetraitAlignOnTab">
    <w:name w:val="Retrait_AlignOnTab"/>
    <w:basedOn w:val="Normal"/>
    <w:next w:val="Normal"/>
    <w:rsid w:val="00F61790"/>
    <w:pPr>
      <w:ind w:left="1134" w:hanging="425"/>
    </w:pPr>
  </w:style>
  <w:style w:type="paragraph" w:styleId="Notedebasdepage">
    <w:name w:val="footnote text"/>
    <w:basedOn w:val="Normal"/>
    <w:rsid w:val="00F61790"/>
    <w:rPr>
      <w:sz w:val="18"/>
    </w:rPr>
  </w:style>
  <w:style w:type="paragraph" w:styleId="Textedebulles">
    <w:name w:val="Balloon Text"/>
    <w:basedOn w:val="Normal"/>
    <w:link w:val="TextedebullesCar"/>
    <w:uiPriority w:val="99"/>
    <w:semiHidden/>
    <w:unhideWhenUsed/>
    <w:rsid w:val="00E34779"/>
    <w:pPr>
      <w:spacing w:before="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E34779"/>
    <w:rPr>
      <w:rFonts w:ascii="Lucida Grande" w:hAnsi="Lucida Grande" w:cs="Lucida Grande"/>
      <w:sz w:val="18"/>
      <w:szCs w:val="18"/>
    </w:rPr>
  </w:style>
  <w:style w:type="paragraph" w:styleId="Paragraphedeliste">
    <w:name w:val="List Paragraph"/>
    <w:basedOn w:val="Normal"/>
    <w:uiPriority w:val="34"/>
    <w:qFormat/>
    <w:rsid w:val="00561DD2"/>
    <w:pPr>
      <w:ind w:left="720"/>
      <w:contextualSpacing/>
    </w:pPr>
  </w:style>
  <w:style w:type="table" w:styleId="Grille">
    <w:name w:val="Table Grid"/>
    <w:basedOn w:val="TableauNormal"/>
    <w:uiPriority w:val="59"/>
    <w:rsid w:val="00473E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Marquenotebasdepage">
    <w:name w:val="footnote reference"/>
    <w:basedOn w:val="Policepardfaut"/>
    <w:uiPriority w:val="99"/>
    <w:unhideWhenUsed/>
    <w:rsid w:val="00BF552B"/>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790"/>
    <w:pPr>
      <w:spacing w:before="60"/>
      <w:jc w:val="both"/>
    </w:pPr>
    <w:rPr>
      <w:rFonts w:ascii="Arial" w:hAnsi="Arial"/>
      <w:sz w:val="22"/>
    </w:rPr>
  </w:style>
  <w:style w:type="paragraph" w:styleId="Titre1">
    <w:name w:val="heading 1"/>
    <w:basedOn w:val="Normal"/>
    <w:next w:val="Normal"/>
    <w:qFormat/>
    <w:rsid w:val="00F61790"/>
    <w:pPr>
      <w:keepNext/>
      <w:numPr>
        <w:numId w:val="1"/>
      </w:numPr>
      <w:spacing w:before="360" w:after="240" w:line="360" w:lineRule="auto"/>
      <w:jc w:val="center"/>
      <w:outlineLvl w:val="0"/>
    </w:pPr>
    <w:rPr>
      <w:b/>
      <w:sz w:val="28"/>
    </w:rPr>
  </w:style>
  <w:style w:type="paragraph" w:styleId="Titre2">
    <w:name w:val="heading 2"/>
    <w:basedOn w:val="Normal"/>
    <w:next w:val="Normal"/>
    <w:qFormat/>
    <w:rsid w:val="00F61790"/>
    <w:pPr>
      <w:keepNext/>
      <w:numPr>
        <w:ilvl w:val="1"/>
        <w:numId w:val="2"/>
      </w:numPr>
      <w:spacing w:before="480" w:after="240" w:line="360" w:lineRule="auto"/>
      <w:jc w:val="left"/>
      <w:outlineLvl w:val="1"/>
    </w:pPr>
    <w:rPr>
      <w:b/>
      <w:sz w:val="24"/>
    </w:rPr>
  </w:style>
  <w:style w:type="paragraph" w:styleId="Titre3">
    <w:name w:val="heading 3"/>
    <w:basedOn w:val="Normal"/>
    <w:next w:val="Normal"/>
    <w:qFormat/>
    <w:rsid w:val="00F61790"/>
    <w:pPr>
      <w:keepNext/>
      <w:numPr>
        <w:ilvl w:val="2"/>
        <w:numId w:val="3"/>
      </w:numPr>
      <w:spacing w:before="240" w:after="120" w:line="360" w:lineRule="auto"/>
      <w:jc w:val="left"/>
      <w:outlineLvl w:val="2"/>
    </w:pPr>
    <w:rPr>
      <w:smallCaps/>
    </w:rPr>
  </w:style>
  <w:style w:type="paragraph" w:styleId="Titre4">
    <w:name w:val="heading 4"/>
    <w:basedOn w:val="Normal"/>
    <w:next w:val="Normal"/>
    <w:qFormat/>
    <w:rsid w:val="00F61790"/>
    <w:pPr>
      <w:keepNext/>
      <w:numPr>
        <w:ilvl w:val="3"/>
        <w:numId w:val="4"/>
      </w:numPr>
      <w:spacing w:line="360" w:lineRule="auto"/>
      <w:jc w:val="left"/>
      <w:outlineLvl w:val="3"/>
    </w:pPr>
    <w:rPr>
      <w:i/>
    </w:rPr>
  </w:style>
  <w:style w:type="paragraph" w:styleId="Titre5">
    <w:name w:val="heading 5"/>
    <w:basedOn w:val="Normal"/>
    <w:next w:val="Normal"/>
    <w:qFormat/>
    <w:rsid w:val="00F61790"/>
    <w:pPr>
      <w:keepNext/>
      <w:spacing w:line="360" w:lineRule="auto"/>
      <w:ind w:left="567"/>
      <w:outlineLvl w:val="4"/>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autoRedefine/>
    <w:rsid w:val="00F61790"/>
    <w:pPr>
      <w:spacing w:before="360" w:after="360"/>
    </w:pPr>
    <w:rPr>
      <w:sz w:val="44"/>
    </w:rPr>
  </w:style>
  <w:style w:type="paragraph" w:styleId="TM2">
    <w:name w:val="toc 2"/>
    <w:basedOn w:val="Normal"/>
    <w:next w:val="Normal"/>
    <w:autoRedefine/>
    <w:rsid w:val="00F61790"/>
    <w:rPr>
      <w:sz w:val="32"/>
    </w:rPr>
  </w:style>
  <w:style w:type="paragraph" w:styleId="TM3">
    <w:name w:val="toc 3"/>
    <w:basedOn w:val="Normal"/>
    <w:next w:val="Normal"/>
    <w:autoRedefine/>
    <w:rsid w:val="00F61790"/>
    <w:rPr>
      <w:sz w:val="28"/>
    </w:rPr>
  </w:style>
  <w:style w:type="paragraph" w:styleId="En-tte">
    <w:name w:val="header"/>
    <w:basedOn w:val="Normal"/>
    <w:rsid w:val="00F61790"/>
    <w:pPr>
      <w:tabs>
        <w:tab w:val="center" w:pos="4252"/>
        <w:tab w:val="right" w:pos="8504"/>
      </w:tabs>
    </w:pPr>
    <w:rPr>
      <w:rFonts w:ascii="Courier" w:eastAsia="Times New Roman" w:hAnsi="Courier"/>
      <w:sz w:val="14"/>
    </w:rPr>
  </w:style>
  <w:style w:type="paragraph" w:styleId="Pieddepage">
    <w:name w:val="footer"/>
    <w:basedOn w:val="Normal"/>
    <w:next w:val="Normal"/>
    <w:rsid w:val="007D405B"/>
    <w:pPr>
      <w:tabs>
        <w:tab w:val="center" w:pos="4252"/>
        <w:tab w:val="right" w:pos="8504"/>
      </w:tabs>
      <w:spacing w:before="0"/>
    </w:pPr>
    <w:rPr>
      <w:rFonts w:ascii="Courier New" w:hAnsi="Courier New"/>
      <w:sz w:val="12"/>
    </w:rPr>
  </w:style>
  <w:style w:type="paragraph" w:customStyle="1" w:styleId="RetraitAlignOnTab">
    <w:name w:val="Retrait_AlignOnTab"/>
    <w:basedOn w:val="Normal"/>
    <w:next w:val="Normal"/>
    <w:rsid w:val="00F61790"/>
    <w:pPr>
      <w:ind w:left="1134" w:hanging="425"/>
    </w:pPr>
  </w:style>
  <w:style w:type="paragraph" w:styleId="Notedebasdepage">
    <w:name w:val="footnote text"/>
    <w:basedOn w:val="Normal"/>
    <w:rsid w:val="00F61790"/>
    <w:rPr>
      <w:sz w:val="18"/>
    </w:rPr>
  </w:style>
  <w:style w:type="paragraph" w:styleId="Textedebulles">
    <w:name w:val="Balloon Text"/>
    <w:basedOn w:val="Normal"/>
    <w:link w:val="TextedebullesCar"/>
    <w:uiPriority w:val="99"/>
    <w:semiHidden/>
    <w:unhideWhenUsed/>
    <w:rsid w:val="00E34779"/>
    <w:pPr>
      <w:spacing w:before="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E34779"/>
    <w:rPr>
      <w:rFonts w:ascii="Lucida Grande" w:hAnsi="Lucida Grande" w:cs="Lucida Grande"/>
      <w:sz w:val="18"/>
      <w:szCs w:val="18"/>
    </w:rPr>
  </w:style>
  <w:style w:type="paragraph" w:styleId="Paragraphedeliste">
    <w:name w:val="List Paragraph"/>
    <w:basedOn w:val="Normal"/>
    <w:uiPriority w:val="34"/>
    <w:qFormat/>
    <w:rsid w:val="00561DD2"/>
    <w:pPr>
      <w:ind w:left="720"/>
      <w:contextualSpacing/>
    </w:pPr>
  </w:style>
  <w:style w:type="table" w:styleId="Grille">
    <w:name w:val="Table Grid"/>
    <w:basedOn w:val="TableauNormal"/>
    <w:uiPriority w:val="59"/>
    <w:rsid w:val="00473E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Marquenotebasdepage">
    <w:name w:val="footnote reference"/>
    <w:basedOn w:val="Policepardfaut"/>
    <w:uiPriority w:val="99"/>
    <w:unhideWhenUsed/>
    <w:rsid w:val="00BF55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msordet:Library:Application%20Support:Microsoft:Office:Mode&#768;les%20utilisateur:Mes%20mode&#768;les:EERV:EERV%20Me&#769;mo.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941040-BC9C-F74E-AB14-DD20B0864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EERV Mémo.dotx</Template>
  <TotalTime>248</TotalTime>
  <Pages>11</Pages>
  <Words>2475</Words>
  <Characters>13615</Characters>
  <Application>Microsoft Macintosh Word</Application>
  <DocSecurity>0</DocSecurity>
  <Lines>113</Lines>
  <Paragraphs>32</Paragraphs>
  <ScaleCrop>false</ScaleCrop>
  <Company/>
  <LinksUpToDate>false</LinksUpToDate>
  <CharactersWithSpaces>16058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Jean-Michel Sordet</dc:creator>
  <cp:keywords/>
  <dc:description/>
  <cp:lastModifiedBy>Jean-Michel Sordet</cp:lastModifiedBy>
  <cp:revision>22</cp:revision>
  <dcterms:created xsi:type="dcterms:W3CDTF">2013-11-24T15:58:00Z</dcterms:created>
  <dcterms:modified xsi:type="dcterms:W3CDTF">2013-11-25T14:47:00Z</dcterms:modified>
</cp:coreProperties>
</file>